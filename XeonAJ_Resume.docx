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RPr="000C2CD1" w14:paraId="06EC516C" w14:textId="77777777" w:rsidTr="000C0C3E">
        <w:trPr>
          <w:trHeight w:val="3330"/>
        </w:trPr>
        <w:tc>
          <w:tcPr>
            <w:tcW w:w="3600" w:type="dxa"/>
          </w:tcPr>
          <w:p w14:paraId="093F51A0" w14:textId="19DAD713" w:rsidR="001B2ABD" w:rsidRPr="000C2CD1" w:rsidRDefault="00CF3FF1" w:rsidP="001B2ABD">
            <w:pPr>
              <w:tabs>
                <w:tab w:val="left" w:pos="990"/>
              </w:tabs>
              <w:jc w:val="center"/>
              <w:rPr>
                <w:sz w:val="16"/>
                <w:szCs w:val="20"/>
              </w:rPr>
            </w:pPr>
            <w:r>
              <w:rPr>
                <w:rFonts w:ascii="Algerian" w:hAnsi="Algerian" w:cs="Arial"/>
                <w:b/>
                <w:noProof/>
                <w:color w:val="94B6D2" w:themeColor="accent1"/>
                <w:sz w:val="48"/>
                <w:szCs w:val="48"/>
              </w:rPr>
              <w:drawing>
                <wp:inline distT="0" distB="0" distL="0" distR="0" wp14:anchorId="4861A7F9" wp14:editId="2B92425F">
                  <wp:extent cx="2143125" cy="204787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204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softEdge rad="63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5D2B1AE6" w14:textId="77777777" w:rsidR="001B2ABD" w:rsidRPr="000C2CD1" w:rsidRDefault="001B2ABD" w:rsidP="000C45FF">
            <w:pPr>
              <w:tabs>
                <w:tab w:val="left" w:pos="990"/>
              </w:tabs>
              <w:rPr>
                <w:sz w:val="16"/>
                <w:szCs w:val="20"/>
              </w:rPr>
            </w:pPr>
          </w:p>
        </w:tc>
        <w:tc>
          <w:tcPr>
            <w:tcW w:w="6470" w:type="dxa"/>
          </w:tcPr>
          <w:p w14:paraId="0F0C3544" w14:textId="77777777" w:rsidR="00C16C13" w:rsidRDefault="00C16C13" w:rsidP="001B3690">
            <w:pPr>
              <w:pStyle w:val="Title"/>
              <w:rPr>
                <w:sz w:val="72"/>
                <w:szCs w:val="72"/>
              </w:rPr>
            </w:pPr>
          </w:p>
          <w:p w14:paraId="634FC959" w14:textId="137F2070" w:rsidR="001B2ABD" w:rsidRPr="000C2CD1" w:rsidRDefault="001B3690" w:rsidP="001B3690">
            <w:pPr>
              <w:pStyle w:val="Title"/>
              <w:rPr>
                <w:sz w:val="72"/>
                <w:szCs w:val="72"/>
              </w:rPr>
            </w:pPr>
            <w:r w:rsidRPr="000C2CD1">
              <w:rPr>
                <w:sz w:val="72"/>
                <w:szCs w:val="72"/>
              </w:rPr>
              <w:t>Alphons Jaimon</w:t>
            </w:r>
          </w:p>
        </w:tc>
      </w:tr>
      <w:tr w:rsidR="001B2ABD" w:rsidRPr="000C2CD1" w14:paraId="35DE7862" w14:textId="77777777" w:rsidTr="000C0C3E">
        <w:trPr>
          <w:trHeight w:val="10602"/>
        </w:trPr>
        <w:tc>
          <w:tcPr>
            <w:tcW w:w="3600" w:type="dxa"/>
          </w:tcPr>
          <w:p w14:paraId="32FC59E7" w14:textId="77777777" w:rsidR="00036450" w:rsidRPr="000C2CD1" w:rsidRDefault="00036450" w:rsidP="00036450">
            <w:pPr>
              <w:rPr>
                <w:sz w:val="16"/>
                <w:szCs w:val="20"/>
              </w:rPr>
            </w:pPr>
          </w:p>
          <w:p w14:paraId="1611B934" w14:textId="4DDAEDD4" w:rsidR="00036450" w:rsidRPr="000C2CD1" w:rsidRDefault="00DB60A9" w:rsidP="00036450">
            <w:pPr>
              <w:pStyle w:val="Heading3"/>
            </w:pPr>
            <w:r>
              <w:t>personal details</w:t>
            </w:r>
          </w:p>
          <w:p w14:paraId="40FAC1E7" w14:textId="6DBCFE0A" w:rsidR="001B3690" w:rsidRPr="000C2CD1" w:rsidRDefault="001B3690" w:rsidP="00960064">
            <w:pPr>
              <w:pStyle w:val="ListParagraph"/>
              <w:numPr>
                <w:ilvl w:val="0"/>
                <w:numId w:val="2"/>
              </w:numPr>
              <w:ind w:left="240"/>
              <w:rPr>
                <w:rFonts w:cs="Arial"/>
                <w:sz w:val="20"/>
                <w:szCs w:val="20"/>
              </w:rPr>
            </w:pPr>
            <w:r w:rsidRPr="00F3133D">
              <w:rPr>
                <w:rFonts w:cs="Arial"/>
                <w:b/>
                <w:sz w:val="20"/>
                <w:szCs w:val="20"/>
              </w:rPr>
              <w:t>DOB:</w:t>
            </w:r>
            <w:r w:rsidRPr="000C2CD1">
              <w:rPr>
                <w:rFonts w:cs="Arial"/>
                <w:sz w:val="20"/>
                <w:szCs w:val="20"/>
              </w:rPr>
              <w:t xml:space="preserve"> 12 – Aug - 2001</w:t>
            </w:r>
          </w:p>
          <w:p w14:paraId="6EED95BB" w14:textId="066AC8D6" w:rsidR="001B3690" w:rsidRPr="000C2CD1" w:rsidRDefault="001B3690" w:rsidP="00960064">
            <w:pPr>
              <w:pStyle w:val="ListParagraph"/>
              <w:numPr>
                <w:ilvl w:val="0"/>
                <w:numId w:val="2"/>
              </w:numPr>
              <w:ind w:left="240"/>
              <w:rPr>
                <w:rFonts w:cs="Arial"/>
                <w:sz w:val="20"/>
                <w:szCs w:val="20"/>
              </w:rPr>
            </w:pPr>
            <w:r w:rsidRPr="00F3133D">
              <w:rPr>
                <w:rFonts w:cs="Arial"/>
                <w:b/>
                <w:sz w:val="20"/>
                <w:szCs w:val="20"/>
              </w:rPr>
              <w:t>Address</w:t>
            </w:r>
            <w:r w:rsidR="00F3133D">
              <w:rPr>
                <w:rFonts w:cs="Arial"/>
                <w:b/>
                <w:sz w:val="20"/>
                <w:szCs w:val="20"/>
              </w:rPr>
              <w:t>:</w:t>
            </w:r>
            <w:r w:rsidRPr="000C2CD1">
              <w:rPr>
                <w:rFonts w:cs="Arial"/>
                <w:sz w:val="20"/>
                <w:szCs w:val="20"/>
              </w:rPr>
              <w:t xml:space="preserve"> Flat no-4, </w:t>
            </w:r>
            <w:proofErr w:type="spellStart"/>
            <w:r w:rsidRPr="000C2CD1">
              <w:rPr>
                <w:rFonts w:cs="Arial"/>
                <w:sz w:val="20"/>
                <w:szCs w:val="20"/>
              </w:rPr>
              <w:t>Sonchafa</w:t>
            </w:r>
            <w:proofErr w:type="spellEnd"/>
            <w:r w:rsidRPr="000C2CD1">
              <w:rPr>
                <w:rFonts w:cs="Arial"/>
                <w:sz w:val="20"/>
                <w:szCs w:val="20"/>
              </w:rPr>
              <w:t xml:space="preserve"> Paradise, </w:t>
            </w:r>
            <w:proofErr w:type="spellStart"/>
            <w:r w:rsidRPr="000C2CD1">
              <w:rPr>
                <w:rFonts w:cs="Arial"/>
                <w:sz w:val="20"/>
                <w:szCs w:val="20"/>
              </w:rPr>
              <w:t>Savedi</w:t>
            </w:r>
            <w:proofErr w:type="spellEnd"/>
            <w:r w:rsidRPr="000C2CD1">
              <w:rPr>
                <w:rFonts w:cs="Arial"/>
                <w:sz w:val="20"/>
                <w:szCs w:val="20"/>
              </w:rPr>
              <w:t>, Ahmednagar, Maharashtra-414002.</w:t>
            </w:r>
          </w:p>
          <w:p w14:paraId="2B960678" w14:textId="1EF6353A" w:rsidR="001B3690" w:rsidRPr="000C2CD1" w:rsidRDefault="00F3133D" w:rsidP="00960064">
            <w:pPr>
              <w:pStyle w:val="ListParagraph"/>
              <w:numPr>
                <w:ilvl w:val="0"/>
                <w:numId w:val="2"/>
              </w:numPr>
              <w:ind w:left="240"/>
              <w:rPr>
                <w:rFonts w:cs="Arial"/>
                <w:sz w:val="20"/>
                <w:szCs w:val="20"/>
              </w:rPr>
            </w:pPr>
            <w:r w:rsidRPr="00F3133D">
              <w:rPr>
                <w:rStyle w:val="Hyperlink"/>
                <w:rFonts w:cs="Arial"/>
                <w:b/>
                <w:color w:val="auto"/>
                <w:sz w:val="20"/>
                <w:szCs w:val="20"/>
                <w:u w:val="none"/>
              </w:rPr>
              <w:t xml:space="preserve">E-mail: </w:t>
            </w:r>
            <w:r>
              <w:rPr>
                <w:rStyle w:val="Hyperlink"/>
                <w:rFonts w:cs="Arial"/>
                <w:sz w:val="20"/>
                <w:szCs w:val="20"/>
              </w:rPr>
              <w:t xml:space="preserve"> </w:t>
            </w:r>
            <w:hyperlink r:id="rId12" w:history="1">
              <w:r w:rsidRPr="00AA4FE6">
                <w:rPr>
                  <w:rStyle w:val="Hyperlink"/>
                  <w:rFonts w:cs="Arial"/>
                  <w:sz w:val="20"/>
                  <w:szCs w:val="20"/>
                </w:rPr>
                <w:t>jaimonalphons@gmail.com</w:t>
              </w:r>
            </w:hyperlink>
          </w:p>
          <w:p w14:paraId="3582F3D9" w14:textId="1B1ACF90" w:rsidR="001B3690" w:rsidRPr="000C2CD1" w:rsidRDefault="00F3133D" w:rsidP="00960064">
            <w:pPr>
              <w:pStyle w:val="ListParagraph"/>
              <w:numPr>
                <w:ilvl w:val="0"/>
                <w:numId w:val="2"/>
              </w:numPr>
              <w:ind w:left="240"/>
              <w:rPr>
                <w:sz w:val="20"/>
                <w:szCs w:val="20"/>
              </w:rPr>
            </w:pPr>
            <w:r w:rsidRPr="00F3133D">
              <w:rPr>
                <w:rFonts w:cs="Arial"/>
                <w:b/>
                <w:sz w:val="20"/>
                <w:szCs w:val="20"/>
              </w:rPr>
              <w:t>Phone:</w:t>
            </w:r>
            <w:r>
              <w:rPr>
                <w:rFonts w:cs="Arial"/>
                <w:sz w:val="20"/>
                <w:szCs w:val="20"/>
              </w:rPr>
              <w:t xml:space="preserve"> </w:t>
            </w:r>
            <w:r w:rsidR="001B3690" w:rsidRPr="000C2CD1">
              <w:rPr>
                <w:rFonts w:cs="Arial"/>
                <w:sz w:val="20"/>
                <w:szCs w:val="20"/>
              </w:rPr>
              <w:t>+91 8237842347</w:t>
            </w:r>
          </w:p>
          <w:p w14:paraId="34D628C5" w14:textId="6E999130" w:rsidR="001B3690" w:rsidRPr="007C2D92" w:rsidRDefault="001B3690" w:rsidP="00002BFF">
            <w:pPr>
              <w:pStyle w:val="ListParagraph"/>
              <w:numPr>
                <w:ilvl w:val="0"/>
                <w:numId w:val="2"/>
              </w:numPr>
              <w:ind w:left="240"/>
              <w:rPr>
                <w:sz w:val="20"/>
                <w:szCs w:val="20"/>
              </w:rPr>
            </w:pPr>
            <w:r w:rsidRPr="00F3133D">
              <w:rPr>
                <w:rFonts w:cs="Arial"/>
                <w:b/>
                <w:sz w:val="20"/>
                <w:szCs w:val="20"/>
              </w:rPr>
              <w:t>Languages Known</w:t>
            </w:r>
            <w:r w:rsidR="00F3133D">
              <w:rPr>
                <w:rFonts w:cs="Arial"/>
                <w:b/>
                <w:sz w:val="20"/>
                <w:szCs w:val="20"/>
              </w:rPr>
              <w:t>:</w:t>
            </w:r>
            <w:r w:rsidRPr="000C2CD1">
              <w:rPr>
                <w:rFonts w:cs="Arial"/>
                <w:sz w:val="20"/>
                <w:szCs w:val="20"/>
              </w:rPr>
              <w:t xml:space="preserve"> </w:t>
            </w:r>
            <w:r w:rsidRPr="00002BFF">
              <w:rPr>
                <w:rFonts w:cs="Arial"/>
                <w:sz w:val="20"/>
                <w:szCs w:val="20"/>
              </w:rPr>
              <w:t>English, Hindi, Marathi, Malayalam.</w:t>
            </w:r>
          </w:p>
          <w:p w14:paraId="2212A3CE" w14:textId="77777777" w:rsidR="000C0C3E" w:rsidRDefault="007C2D92" w:rsidP="00F3133D">
            <w:pPr>
              <w:pStyle w:val="ListParagraph"/>
              <w:numPr>
                <w:ilvl w:val="0"/>
                <w:numId w:val="2"/>
              </w:numPr>
              <w:ind w:left="247"/>
              <w:rPr>
                <w:sz w:val="20"/>
                <w:szCs w:val="20"/>
              </w:rPr>
            </w:pPr>
            <w:r w:rsidRPr="00F3133D">
              <w:rPr>
                <w:b/>
                <w:sz w:val="20"/>
                <w:szCs w:val="20"/>
              </w:rPr>
              <w:t>Online Profiles</w:t>
            </w:r>
            <w:r w:rsidR="00F3133D">
              <w:rPr>
                <w:b/>
                <w:sz w:val="20"/>
                <w:szCs w:val="20"/>
              </w:rPr>
              <w:t>:</w:t>
            </w:r>
          </w:p>
          <w:p w14:paraId="66EF1826" w14:textId="60FB94B8" w:rsidR="000C0C3E" w:rsidRPr="000C0C3E" w:rsidRDefault="00D62B1A" w:rsidP="000D6703">
            <w:pPr>
              <w:pStyle w:val="ListParagraph"/>
              <w:numPr>
                <w:ilvl w:val="0"/>
                <w:numId w:val="22"/>
              </w:numPr>
              <w:ind w:left="436"/>
              <w:rPr>
                <w:sz w:val="20"/>
                <w:szCs w:val="20"/>
              </w:rPr>
            </w:pPr>
            <w:hyperlink r:id="rId13" w:history="1">
              <w:r w:rsidR="000C0C3E" w:rsidRPr="002E3548">
                <w:rPr>
                  <w:rStyle w:val="Hyperlink"/>
                  <w:sz w:val="20"/>
                  <w:szCs w:val="20"/>
                </w:rPr>
                <w:t>https://github.com/AJV009</w:t>
              </w:r>
            </w:hyperlink>
          </w:p>
          <w:p w14:paraId="1DC22D22" w14:textId="77777777" w:rsidR="000C0C3E" w:rsidRDefault="00D62B1A" w:rsidP="000D6703">
            <w:pPr>
              <w:pStyle w:val="ListParagraph"/>
              <w:numPr>
                <w:ilvl w:val="0"/>
                <w:numId w:val="22"/>
              </w:numPr>
              <w:ind w:left="436"/>
              <w:rPr>
                <w:sz w:val="20"/>
                <w:szCs w:val="20"/>
              </w:rPr>
            </w:pPr>
            <w:hyperlink r:id="rId14" w:history="1">
              <w:r w:rsidR="000C0C3E" w:rsidRPr="002E3548">
                <w:rPr>
                  <w:rStyle w:val="Hyperlink"/>
                  <w:sz w:val="20"/>
                  <w:szCs w:val="20"/>
                </w:rPr>
                <w:t>https://in.linkedin.com/in/alphons-jaimon</w:t>
              </w:r>
            </w:hyperlink>
          </w:p>
          <w:p w14:paraId="06C13948" w14:textId="32FEF15D" w:rsidR="00AC634C" w:rsidRDefault="00D62B1A" w:rsidP="000D6703">
            <w:pPr>
              <w:pStyle w:val="ListParagraph"/>
              <w:numPr>
                <w:ilvl w:val="0"/>
                <w:numId w:val="22"/>
              </w:numPr>
              <w:ind w:left="436"/>
              <w:rPr>
                <w:sz w:val="20"/>
                <w:szCs w:val="20"/>
              </w:rPr>
            </w:pPr>
            <w:hyperlink r:id="rId15" w:history="1">
              <w:r w:rsidR="000C0C3E" w:rsidRPr="002E3548">
                <w:rPr>
                  <w:rStyle w:val="Hyperlink"/>
                  <w:sz w:val="20"/>
                  <w:szCs w:val="20"/>
                </w:rPr>
                <w:t>https://www.hackster.io/alphons-jaimon</w:t>
              </w:r>
            </w:hyperlink>
          </w:p>
          <w:p w14:paraId="7A6CF1F2" w14:textId="77777777" w:rsidR="00275390" w:rsidRPr="00AC634C" w:rsidRDefault="00275390" w:rsidP="00275390">
            <w:pPr>
              <w:pStyle w:val="ListParagraph"/>
              <w:ind w:left="247"/>
              <w:rPr>
                <w:sz w:val="20"/>
                <w:szCs w:val="20"/>
              </w:rPr>
            </w:pPr>
          </w:p>
          <w:p w14:paraId="6320E650" w14:textId="3B7E6E8B" w:rsidR="007C2D92" w:rsidRPr="00002BFF" w:rsidRDefault="007C2D92" w:rsidP="00002BFF">
            <w:pPr>
              <w:pStyle w:val="ListParagraph"/>
              <w:numPr>
                <w:ilvl w:val="0"/>
                <w:numId w:val="2"/>
              </w:numPr>
              <w:ind w:left="240"/>
              <w:rPr>
                <w:sz w:val="20"/>
                <w:szCs w:val="20"/>
              </w:rPr>
            </w:pPr>
            <w:r w:rsidRPr="00F3133D">
              <w:rPr>
                <w:b/>
                <w:sz w:val="20"/>
                <w:szCs w:val="20"/>
              </w:rPr>
              <w:t>Website</w:t>
            </w:r>
            <w:r w:rsidR="00F3133D">
              <w:rPr>
                <w:b/>
                <w:sz w:val="20"/>
                <w:szCs w:val="20"/>
              </w:rPr>
              <w:t>:</w:t>
            </w:r>
            <w:r w:rsidR="009A2A71">
              <w:rPr>
                <w:sz w:val="20"/>
                <w:szCs w:val="20"/>
              </w:rPr>
              <w:t xml:space="preserve"> </w:t>
            </w:r>
            <w:hyperlink r:id="rId16" w:history="1">
              <w:r w:rsidRPr="006B0E2D">
                <w:rPr>
                  <w:rStyle w:val="Hyperlink"/>
                  <w:sz w:val="20"/>
                  <w:szCs w:val="20"/>
                </w:rPr>
                <w:t>xeonaj.wordpress.com</w:t>
              </w:r>
            </w:hyperlink>
          </w:p>
          <w:sdt>
            <w:sdtPr>
              <w:id w:val="-1444214663"/>
              <w:placeholder>
                <w:docPart w:val="7C7FD45E3D6148FF8C2BBF757EC768C9"/>
              </w:placeholder>
              <w:temporary/>
              <w:showingPlcHdr/>
              <w15:appearance w15:val="hidden"/>
            </w:sdtPr>
            <w:sdtEndPr/>
            <w:sdtContent>
              <w:p w14:paraId="16E6DAAC" w14:textId="77777777" w:rsidR="004D3011" w:rsidRPr="000C2CD1" w:rsidRDefault="002400EB" w:rsidP="004D3011">
                <w:pPr>
                  <w:pStyle w:val="Heading3"/>
                </w:pPr>
                <w:r w:rsidRPr="000C2CD1">
                  <w:t>HOBBIES</w:t>
                </w:r>
              </w:p>
            </w:sdtContent>
          </w:sdt>
          <w:p w14:paraId="37ADDBDA" w14:textId="347DDFFD" w:rsidR="00EF5E12" w:rsidRDefault="00EF5E12" w:rsidP="00EF5E12">
            <w:pPr>
              <w:pStyle w:val="ListParagraph"/>
              <w:numPr>
                <w:ilvl w:val="0"/>
                <w:numId w:val="3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Exploring more about Computer</w:t>
            </w:r>
          </w:p>
          <w:p w14:paraId="2AF5EDBB" w14:textId="25ACE79D" w:rsidR="00EF5E12" w:rsidRPr="00EF5E12" w:rsidRDefault="00EF5E12" w:rsidP="00EF5E12">
            <w:pPr>
              <w:pStyle w:val="ListParagraph"/>
              <w:numPr>
                <w:ilvl w:val="0"/>
                <w:numId w:val="3"/>
              </w:numPr>
              <w:ind w:lef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Learning about new technologies</w:t>
            </w:r>
          </w:p>
          <w:p w14:paraId="3DCDB41E" w14:textId="77777777" w:rsidR="00960064" w:rsidRPr="000C2CD1" w:rsidRDefault="00960064" w:rsidP="00960064">
            <w:pPr>
              <w:pStyle w:val="ListParagraph"/>
              <w:numPr>
                <w:ilvl w:val="0"/>
                <w:numId w:val="3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Speed Cubing</w:t>
            </w:r>
          </w:p>
          <w:p w14:paraId="1783BE2A" w14:textId="52CCFA03" w:rsidR="00960064" w:rsidRDefault="00960064" w:rsidP="00960064">
            <w:pPr>
              <w:pStyle w:val="ListParagraph"/>
              <w:numPr>
                <w:ilvl w:val="0"/>
                <w:numId w:val="3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Creative Crafts</w:t>
            </w:r>
          </w:p>
          <w:p w14:paraId="1CA03166" w14:textId="4AC98633" w:rsidR="005C4738" w:rsidRPr="005C4738" w:rsidRDefault="005C4738" w:rsidP="005C4738">
            <w:pPr>
              <w:pStyle w:val="ListParagraph"/>
              <w:numPr>
                <w:ilvl w:val="0"/>
                <w:numId w:val="3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Cycling</w:t>
            </w:r>
          </w:p>
          <w:p w14:paraId="34230DE0" w14:textId="0106E416" w:rsidR="00960064" w:rsidRPr="000C2CD1" w:rsidRDefault="00960064" w:rsidP="00960064">
            <w:pPr>
              <w:pStyle w:val="ListParagraph"/>
              <w:numPr>
                <w:ilvl w:val="0"/>
                <w:numId w:val="3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Music</w:t>
            </w:r>
            <w:r w:rsidR="00EF5E12">
              <w:rPr>
                <w:sz w:val="20"/>
                <w:szCs w:val="20"/>
              </w:rPr>
              <w:t xml:space="preserve"> (Beatbox)</w:t>
            </w:r>
          </w:p>
          <w:p w14:paraId="482035FB" w14:textId="77777777" w:rsidR="00EF5E12" w:rsidRPr="000C2CD1" w:rsidRDefault="00EF5E12" w:rsidP="00EF5E12">
            <w:pPr>
              <w:pStyle w:val="ListParagraph"/>
              <w:numPr>
                <w:ilvl w:val="0"/>
                <w:numId w:val="3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Playing Badminton</w:t>
            </w:r>
          </w:p>
          <w:p w14:paraId="24C8D857" w14:textId="77777777" w:rsidR="00EF5E12" w:rsidRPr="00EF5E12" w:rsidRDefault="00EF5E12" w:rsidP="00EF5E12">
            <w:pPr>
              <w:ind w:left="-120"/>
              <w:rPr>
                <w:sz w:val="20"/>
                <w:szCs w:val="20"/>
              </w:rPr>
            </w:pPr>
          </w:p>
          <w:p w14:paraId="4CFD3232" w14:textId="2D746B78" w:rsidR="00960064" w:rsidRDefault="00960064" w:rsidP="00F51E0D">
            <w:pPr>
              <w:ind w:left="-120"/>
              <w:rPr>
                <w:b/>
                <w:bCs/>
                <w:color w:val="548AB7" w:themeColor="accent1" w:themeShade="BF"/>
                <w:sz w:val="22"/>
              </w:rPr>
            </w:pPr>
            <w:r w:rsidRPr="000C2CD1">
              <w:rPr>
                <w:b/>
                <w:bCs/>
                <w:color w:val="548AB7" w:themeColor="accent1" w:themeShade="BF"/>
                <w:sz w:val="22"/>
              </w:rPr>
              <w:t>PERSONAL SKILLS</w:t>
            </w:r>
          </w:p>
          <w:p w14:paraId="664BAC30" w14:textId="77777777" w:rsidR="00F51E0D" w:rsidRPr="00F51E0D" w:rsidRDefault="00F51E0D" w:rsidP="00F51E0D">
            <w:pPr>
              <w:ind w:left="-120"/>
              <w:rPr>
                <w:b/>
                <w:bCs/>
                <w:color w:val="548AB7" w:themeColor="accent1" w:themeShade="BF"/>
                <w:sz w:val="22"/>
              </w:rPr>
            </w:pPr>
          </w:p>
          <w:p w14:paraId="07C64716" w14:textId="77777777" w:rsidR="00F37A88" w:rsidRDefault="00F37A88" w:rsidP="00F37A88">
            <w:pPr>
              <w:pStyle w:val="ListParagraph"/>
              <w:numPr>
                <w:ilvl w:val="0"/>
                <w:numId w:val="4"/>
              </w:numPr>
              <w:ind w:lef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Creativity / Ideation</w:t>
            </w:r>
          </w:p>
          <w:p w14:paraId="23517A1C" w14:textId="5CA1D255" w:rsidR="00F37A88" w:rsidRDefault="00F37A88" w:rsidP="00F37A88">
            <w:pPr>
              <w:pStyle w:val="ListParagraph"/>
              <w:numPr>
                <w:ilvl w:val="0"/>
                <w:numId w:val="4"/>
              </w:numPr>
              <w:ind w:lef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Exploratory</w:t>
            </w:r>
          </w:p>
          <w:p w14:paraId="287B8DD8" w14:textId="54678B22" w:rsidR="00960064" w:rsidRPr="000C2CD1" w:rsidRDefault="00960064" w:rsidP="00960064">
            <w:pPr>
              <w:pStyle w:val="ListParagraph"/>
              <w:numPr>
                <w:ilvl w:val="0"/>
                <w:numId w:val="4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Handling Work Pressure</w:t>
            </w:r>
          </w:p>
          <w:p w14:paraId="26FD5D9A" w14:textId="77777777" w:rsidR="00960064" w:rsidRPr="000C2CD1" w:rsidRDefault="00960064" w:rsidP="00960064">
            <w:pPr>
              <w:pStyle w:val="ListParagraph"/>
              <w:numPr>
                <w:ilvl w:val="0"/>
                <w:numId w:val="4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Fluent in verbal skills</w:t>
            </w:r>
          </w:p>
          <w:p w14:paraId="60FCB762" w14:textId="77777777" w:rsidR="00960064" w:rsidRPr="000C2CD1" w:rsidRDefault="00960064" w:rsidP="00960064">
            <w:pPr>
              <w:pStyle w:val="ListParagraph"/>
              <w:numPr>
                <w:ilvl w:val="0"/>
                <w:numId w:val="4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Strong work ethic</w:t>
            </w:r>
          </w:p>
          <w:p w14:paraId="5A140DA8" w14:textId="6F53C580" w:rsidR="00960064" w:rsidRDefault="00960064" w:rsidP="00960064">
            <w:pPr>
              <w:pStyle w:val="ListParagraph"/>
              <w:numPr>
                <w:ilvl w:val="0"/>
                <w:numId w:val="4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Initiative</w:t>
            </w:r>
          </w:p>
          <w:p w14:paraId="7BCCB13D" w14:textId="64511A79" w:rsidR="003C713D" w:rsidRPr="00F37A88" w:rsidRDefault="003C713D" w:rsidP="00F37A88">
            <w:pPr>
              <w:pStyle w:val="ListParagraph"/>
              <w:numPr>
                <w:ilvl w:val="0"/>
                <w:numId w:val="4"/>
              </w:numPr>
              <w:ind w:left="240"/>
              <w:rPr>
                <w:sz w:val="20"/>
                <w:szCs w:val="20"/>
              </w:rPr>
            </w:pPr>
            <w:r w:rsidRPr="00F37A88">
              <w:rPr>
                <w:sz w:val="20"/>
                <w:szCs w:val="20"/>
              </w:rPr>
              <w:t>Stamina</w:t>
            </w:r>
          </w:p>
          <w:p w14:paraId="4E5CC4D1" w14:textId="241F009F" w:rsidR="00F37A88" w:rsidRPr="00F37A88" w:rsidRDefault="00FC08E8" w:rsidP="00F37A88">
            <w:pPr>
              <w:pStyle w:val="ListParagraph"/>
              <w:numPr>
                <w:ilvl w:val="0"/>
                <w:numId w:val="4"/>
              </w:numPr>
              <w:ind w:lef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Self-Motivation</w:t>
            </w:r>
          </w:p>
        </w:tc>
        <w:tc>
          <w:tcPr>
            <w:tcW w:w="720" w:type="dxa"/>
          </w:tcPr>
          <w:p w14:paraId="57F75726" w14:textId="69235BFD" w:rsidR="00B10F11" w:rsidRDefault="00B10F11" w:rsidP="000C45FF">
            <w:pPr>
              <w:tabs>
                <w:tab w:val="left" w:pos="990"/>
              </w:tabs>
              <w:rPr>
                <w:sz w:val="16"/>
                <w:szCs w:val="20"/>
              </w:rPr>
            </w:pPr>
          </w:p>
          <w:p w14:paraId="2E62E2A0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75B318D1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19F516FF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478B371F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06968477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45C33568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1E3B7FB6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51C84883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139484A3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0C8CEEDA" w14:textId="43B1143E" w:rsidR="00B10F11" w:rsidRDefault="00B10F11" w:rsidP="00B10F11">
            <w:pPr>
              <w:rPr>
                <w:sz w:val="16"/>
                <w:szCs w:val="20"/>
              </w:rPr>
            </w:pPr>
          </w:p>
          <w:p w14:paraId="7B625CBF" w14:textId="078CFD82" w:rsidR="00B10F11" w:rsidRDefault="00B10F11" w:rsidP="00B10F11">
            <w:pPr>
              <w:rPr>
                <w:sz w:val="16"/>
                <w:szCs w:val="20"/>
              </w:rPr>
            </w:pPr>
          </w:p>
          <w:p w14:paraId="46E609EA" w14:textId="02173DDD" w:rsidR="00B10F11" w:rsidRDefault="00B10F11" w:rsidP="00B10F11">
            <w:pPr>
              <w:rPr>
                <w:sz w:val="16"/>
                <w:szCs w:val="20"/>
              </w:rPr>
            </w:pPr>
          </w:p>
          <w:p w14:paraId="50ACF152" w14:textId="77777777" w:rsidR="001B2ABD" w:rsidRPr="00B10F11" w:rsidRDefault="001B2ABD" w:rsidP="00B10F11">
            <w:pPr>
              <w:rPr>
                <w:sz w:val="16"/>
                <w:szCs w:val="20"/>
              </w:rPr>
            </w:pPr>
          </w:p>
        </w:tc>
        <w:tc>
          <w:tcPr>
            <w:tcW w:w="6470" w:type="dxa"/>
          </w:tcPr>
          <w:p w14:paraId="46D722BF" w14:textId="19674564" w:rsidR="001B3690" w:rsidRDefault="001B3690" w:rsidP="001B3690">
            <w:pPr>
              <w:rPr>
                <w:b/>
                <w:sz w:val="16"/>
                <w:szCs w:val="20"/>
              </w:rPr>
            </w:pPr>
          </w:p>
          <w:p w14:paraId="29DDD975" w14:textId="77777777" w:rsidR="00F60F2E" w:rsidRPr="000C2CD1" w:rsidRDefault="00F60F2E" w:rsidP="001B3690">
            <w:pPr>
              <w:rPr>
                <w:b/>
                <w:sz w:val="16"/>
                <w:szCs w:val="20"/>
              </w:rPr>
            </w:pPr>
          </w:p>
          <w:p w14:paraId="750549B0" w14:textId="77777777" w:rsidR="0050555C" w:rsidRDefault="0050555C" w:rsidP="0050555C">
            <w:pPr>
              <w:rPr>
                <w:b/>
                <w:color w:val="FFFFFF" w:themeColor="background1"/>
                <w:sz w:val="20"/>
                <w:szCs w:val="20"/>
                <w:u w:val="single" w:color="00B0F0"/>
              </w:rPr>
            </w:pPr>
            <w:r>
              <w:rPr>
                <w:b/>
                <w:sz w:val="20"/>
                <w:szCs w:val="20"/>
                <w:u w:val="single" w:color="00B0F0"/>
              </w:rPr>
              <w:t xml:space="preserve">CAREER OBJECTIVES </w:t>
            </w:r>
            <w:r w:rsidRPr="000C2CD1">
              <w:rPr>
                <w:b/>
                <w:color w:val="FFFFFF" w:themeColor="background1"/>
                <w:sz w:val="20"/>
                <w:szCs w:val="20"/>
                <w:u w:val="single" w:color="00B0F0"/>
              </w:rPr>
              <w:t>CC</w:t>
            </w:r>
            <w:r>
              <w:rPr>
                <w:b/>
                <w:color w:val="FFFFFF" w:themeColor="background1"/>
                <w:sz w:val="20"/>
                <w:szCs w:val="20"/>
                <w:u w:val="single" w:color="00B0F0"/>
              </w:rPr>
              <w:t>__________________________</w:t>
            </w:r>
            <w:r w:rsidRPr="000C2CD1">
              <w:rPr>
                <w:b/>
                <w:color w:val="FFFFFF" w:themeColor="background1"/>
                <w:sz w:val="20"/>
                <w:szCs w:val="20"/>
                <w:u w:val="single" w:color="00B0F0"/>
              </w:rPr>
              <w:t>CCCCCCCC</w:t>
            </w:r>
          </w:p>
          <w:p w14:paraId="248787C7" w14:textId="53D569F4" w:rsidR="0050555C" w:rsidRPr="0050555C" w:rsidRDefault="00B532F8" w:rsidP="00B532F8">
            <w:pPr>
              <w:rPr>
                <w:b/>
                <w:color w:val="FFFFFF" w:themeColor="background1"/>
                <w:sz w:val="20"/>
                <w:szCs w:val="20"/>
                <w:u w:val="single" w:color="00B0F0"/>
              </w:rPr>
            </w:pPr>
            <w:r>
              <w:rPr>
                <w:color w:val="000000" w:themeColor="text1"/>
                <w:szCs w:val="18"/>
              </w:rPr>
              <w:t>As am just getting started with AI</w:t>
            </w:r>
            <w:r>
              <w:rPr>
                <w:color w:val="000000" w:themeColor="text1"/>
                <w:szCs w:val="18"/>
              </w:rPr>
              <w:t>, I expect to join a big community experimenting with ML, DL, Python and Julia.</w:t>
            </w:r>
          </w:p>
          <w:p w14:paraId="3FD1B186" w14:textId="77777777" w:rsidR="0050555C" w:rsidRDefault="0050555C" w:rsidP="001B3690">
            <w:pPr>
              <w:rPr>
                <w:b/>
                <w:sz w:val="20"/>
                <w:szCs w:val="20"/>
                <w:u w:val="single" w:color="00B0F0"/>
              </w:rPr>
            </w:pPr>
          </w:p>
          <w:p w14:paraId="465CE057" w14:textId="25F84091" w:rsidR="001B3690" w:rsidRPr="000C2CD1" w:rsidRDefault="001B3690" w:rsidP="001B3690">
            <w:pPr>
              <w:rPr>
                <w:b/>
                <w:sz w:val="20"/>
                <w:szCs w:val="20"/>
                <w:u w:val="single" w:color="00B0F0"/>
              </w:rPr>
            </w:pPr>
            <w:r w:rsidRPr="000C2CD1">
              <w:rPr>
                <w:b/>
                <w:sz w:val="20"/>
                <w:szCs w:val="20"/>
                <w:u w:val="single" w:color="00B0F0"/>
              </w:rPr>
              <w:t>EDUCATION</w:t>
            </w:r>
            <w:r w:rsidR="00F53CA3">
              <w:rPr>
                <w:b/>
                <w:sz w:val="20"/>
                <w:szCs w:val="20"/>
                <w:u w:val="single" w:color="00B0F0"/>
              </w:rPr>
              <w:t xml:space="preserve">, </w:t>
            </w:r>
            <w:r w:rsidR="00E64D40">
              <w:rPr>
                <w:b/>
                <w:sz w:val="20"/>
                <w:szCs w:val="20"/>
                <w:u w:val="single" w:color="00B0F0"/>
              </w:rPr>
              <w:t>EXPERIENCES</w:t>
            </w:r>
            <w:r w:rsidR="00F53CA3">
              <w:rPr>
                <w:b/>
                <w:sz w:val="20"/>
                <w:szCs w:val="20"/>
                <w:u w:val="single" w:color="00B0F0"/>
              </w:rPr>
              <w:t xml:space="preserve"> AND CERTIFICATIONS</w:t>
            </w:r>
            <w:r w:rsidRPr="000C2CD1">
              <w:rPr>
                <w:b/>
                <w:color w:val="FFFFFF" w:themeColor="background1"/>
                <w:sz w:val="20"/>
                <w:szCs w:val="20"/>
                <w:u w:val="single" w:color="00B0F0"/>
              </w:rPr>
              <w:t>CCCCCCCCCC</w:t>
            </w:r>
          </w:p>
          <w:p w14:paraId="7417331B" w14:textId="77777777" w:rsidR="001B3690" w:rsidRPr="000C2CD1" w:rsidRDefault="001B3690" w:rsidP="001B3690">
            <w:pPr>
              <w:rPr>
                <w:b/>
                <w:sz w:val="16"/>
                <w:szCs w:val="20"/>
              </w:rPr>
            </w:pPr>
          </w:p>
          <w:p w14:paraId="39109A48" w14:textId="77777777" w:rsidR="00036450" w:rsidRPr="000C2CD1" w:rsidRDefault="001B3690" w:rsidP="001B3690">
            <w:pPr>
              <w:rPr>
                <w:b/>
                <w:szCs w:val="18"/>
              </w:rPr>
            </w:pPr>
            <w:r w:rsidRPr="000C2CD1">
              <w:rPr>
                <w:b/>
                <w:szCs w:val="18"/>
              </w:rPr>
              <w:t>Mount Saint Mary’s (MSM), Delhi</w:t>
            </w:r>
          </w:p>
          <w:p w14:paraId="4CFB7F37" w14:textId="29DB657D" w:rsidR="004D3011" w:rsidRPr="000C2CD1" w:rsidRDefault="001B3690" w:rsidP="00036450">
            <w:pPr>
              <w:rPr>
                <w:bCs/>
                <w:szCs w:val="18"/>
              </w:rPr>
            </w:pPr>
            <w:r w:rsidRPr="000C2CD1">
              <w:rPr>
                <w:bCs/>
                <w:szCs w:val="18"/>
              </w:rPr>
              <w:t>Pre-Primary – 3</w:t>
            </w:r>
            <w:r w:rsidRPr="000C2CD1">
              <w:rPr>
                <w:bCs/>
                <w:szCs w:val="18"/>
                <w:vertAlign w:val="superscript"/>
              </w:rPr>
              <w:t>rd</w:t>
            </w:r>
            <w:r w:rsidRPr="000C2CD1">
              <w:rPr>
                <w:bCs/>
                <w:szCs w:val="18"/>
              </w:rPr>
              <w:t xml:space="preserve"> grade</w:t>
            </w:r>
            <w:r w:rsidR="00E64D40">
              <w:rPr>
                <w:bCs/>
                <w:szCs w:val="18"/>
              </w:rPr>
              <w:t xml:space="preserve"> </w:t>
            </w:r>
          </w:p>
          <w:p w14:paraId="674C509F" w14:textId="77777777" w:rsidR="00036450" w:rsidRPr="000C2CD1" w:rsidRDefault="00036450" w:rsidP="00036450">
            <w:pPr>
              <w:rPr>
                <w:szCs w:val="18"/>
              </w:rPr>
            </w:pPr>
          </w:p>
          <w:p w14:paraId="75BDD653" w14:textId="77777777" w:rsidR="00036450" w:rsidRPr="000C2CD1" w:rsidRDefault="001B3690" w:rsidP="001B3690">
            <w:pPr>
              <w:rPr>
                <w:b/>
                <w:szCs w:val="18"/>
              </w:rPr>
            </w:pPr>
            <w:r w:rsidRPr="000C2CD1">
              <w:rPr>
                <w:b/>
                <w:szCs w:val="18"/>
              </w:rPr>
              <w:t>Sacred Heart Convent High School (SHCHS), Ahmednagar, Maharashtra</w:t>
            </w:r>
          </w:p>
          <w:p w14:paraId="00FE94E1" w14:textId="77777777" w:rsidR="003F108B" w:rsidRDefault="001B3690" w:rsidP="00036450">
            <w:pPr>
              <w:rPr>
                <w:bCs/>
                <w:szCs w:val="18"/>
              </w:rPr>
            </w:pPr>
            <w:r w:rsidRPr="000C2CD1">
              <w:rPr>
                <w:bCs/>
                <w:szCs w:val="18"/>
              </w:rPr>
              <w:t>4</w:t>
            </w:r>
            <w:r w:rsidRPr="000C2CD1">
              <w:rPr>
                <w:bCs/>
                <w:szCs w:val="18"/>
                <w:vertAlign w:val="superscript"/>
              </w:rPr>
              <w:t>th</w:t>
            </w:r>
            <w:r w:rsidRPr="000C2CD1">
              <w:rPr>
                <w:bCs/>
                <w:szCs w:val="18"/>
              </w:rPr>
              <w:t xml:space="preserve"> – 10</w:t>
            </w:r>
            <w:r w:rsidRPr="000C2CD1">
              <w:rPr>
                <w:bCs/>
                <w:szCs w:val="18"/>
                <w:vertAlign w:val="superscript"/>
              </w:rPr>
              <w:t>th</w:t>
            </w:r>
            <w:r w:rsidRPr="000C2CD1">
              <w:rPr>
                <w:bCs/>
                <w:szCs w:val="18"/>
              </w:rPr>
              <w:t xml:space="preserve"> grade</w:t>
            </w:r>
            <w:r w:rsidR="003F108B">
              <w:rPr>
                <w:bCs/>
                <w:szCs w:val="18"/>
              </w:rPr>
              <w:t xml:space="preserve"> </w:t>
            </w:r>
          </w:p>
          <w:p w14:paraId="0ED423F1" w14:textId="4D08E84F" w:rsidR="00036450" w:rsidRPr="000C2CD1" w:rsidRDefault="003F108B" w:rsidP="00036450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Passed out 10</w:t>
            </w:r>
            <w:r w:rsidRPr="003F108B">
              <w:rPr>
                <w:bCs/>
                <w:szCs w:val="18"/>
                <w:vertAlign w:val="superscript"/>
              </w:rPr>
              <w:t>th</w:t>
            </w:r>
            <w:r>
              <w:rPr>
                <w:bCs/>
                <w:szCs w:val="18"/>
              </w:rPr>
              <w:t xml:space="preserve"> grade with 75%</w:t>
            </w:r>
          </w:p>
          <w:p w14:paraId="7B739CB4" w14:textId="77777777" w:rsidR="001B3690" w:rsidRPr="000C2CD1" w:rsidRDefault="001B3690" w:rsidP="00036450">
            <w:pPr>
              <w:rPr>
                <w:bCs/>
                <w:szCs w:val="18"/>
              </w:rPr>
            </w:pPr>
          </w:p>
          <w:p w14:paraId="49203A0E" w14:textId="3CA4A5F3" w:rsidR="00A92D96" w:rsidRPr="000C2CD1" w:rsidRDefault="001B3690" w:rsidP="00C16C13">
            <w:pPr>
              <w:tabs>
                <w:tab w:val="left" w:pos="5310"/>
              </w:tabs>
              <w:rPr>
                <w:b/>
                <w:szCs w:val="18"/>
              </w:rPr>
            </w:pPr>
            <w:r w:rsidRPr="000C2CD1">
              <w:rPr>
                <w:b/>
                <w:szCs w:val="18"/>
              </w:rPr>
              <w:t>Government Polytechnic Ahmednagar (GP Nagar)</w:t>
            </w:r>
            <w:r w:rsidR="00C16C13">
              <w:rPr>
                <w:b/>
                <w:szCs w:val="18"/>
              </w:rPr>
              <w:t xml:space="preserve"> Diploma Computer Technology</w:t>
            </w:r>
          </w:p>
          <w:p w14:paraId="1CF4D3BD" w14:textId="51E7DD68" w:rsidR="00A92D96" w:rsidRDefault="00A92D96" w:rsidP="001B3690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All clear 1</w:t>
            </w:r>
            <w:r w:rsidRPr="00A92D96">
              <w:rPr>
                <w:bCs/>
                <w:szCs w:val="18"/>
                <w:vertAlign w:val="superscript"/>
              </w:rPr>
              <w:t>st</w:t>
            </w:r>
            <w:r>
              <w:rPr>
                <w:bCs/>
                <w:szCs w:val="18"/>
              </w:rPr>
              <w:t xml:space="preserve"> semester</w:t>
            </w:r>
            <w:r w:rsidR="002B6D9F">
              <w:rPr>
                <w:bCs/>
                <w:szCs w:val="18"/>
              </w:rPr>
              <w:t xml:space="preserve"> (2017)</w:t>
            </w:r>
            <w:r>
              <w:rPr>
                <w:bCs/>
                <w:szCs w:val="18"/>
              </w:rPr>
              <w:t xml:space="preserve"> with 71.86%</w:t>
            </w:r>
          </w:p>
          <w:p w14:paraId="27974B48" w14:textId="0FB3D0A7" w:rsidR="00A92D96" w:rsidRDefault="00A92D96" w:rsidP="00A92D96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All clear 2</w:t>
            </w:r>
            <w:r>
              <w:rPr>
                <w:bCs/>
                <w:szCs w:val="18"/>
                <w:vertAlign w:val="superscript"/>
              </w:rPr>
              <w:t>nd</w:t>
            </w:r>
            <w:r>
              <w:rPr>
                <w:bCs/>
                <w:szCs w:val="18"/>
              </w:rPr>
              <w:t xml:space="preserve"> semester</w:t>
            </w:r>
            <w:r w:rsidR="002B6D9F">
              <w:rPr>
                <w:bCs/>
                <w:szCs w:val="18"/>
              </w:rPr>
              <w:t xml:space="preserve"> (2018)</w:t>
            </w:r>
            <w:r>
              <w:rPr>
                <w:bCs/>
                <w:szCs w:val="18"/>
              </w:rPr>
              <w:t xml:space="preserve"> with 69.38%</w:t>
            </w:r>
          </w:p>
          <w:p w14:paraId="722FDE32" w14:textId="668C8817" w:rsidR="00A92D96" w:rsidRDefault="00A92D96" w:rsidP="00A92D96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All clear 3</w:t>
            </w:r>
            <w:r>
              <w:rPr>
                <w:bCs/>
                <w:szCs w:val="18"/>
                <w:vertAlign w:val="superscript"/>
              </w:rPr>
              <w:t>rd</w:t>
            </w:r>
            <w:r>
              <w:rPr>
                <w:bCs/>
                <w:szCs w:val="18"/>
              </w:rPr>
              <w:t xml:space="preserve"> semester </w:t>
            </w:r>
            <w:r w:rsidR="002B6D9F">
              <w:rPr>
                <w:bCs/>
                <w:szCs w:val="18"/>
              </w:rPr>
              <w:t xml:space="preserve">(2018) </w:t>
            </w:r>
            <w:r>
              <w:rPr>
                <w:bCs/>
                <w:szCs w:val="18"/>
              </w:rPr>
              <w:t>with 63.04%</w:t>
            </w:r>
          </w:p>
          <w:p w14:paraId="06872830" w14:textId="27ABB1DF" w:rsidR="00A92D96" w:rsidRDefault="00A92D96" w:rsidP="001B3690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All clear 4</w:t>
            </w:r>
            <w:r>
              <w:rPr>
                <w:bCs/>
                <w:szCs w:val="18"/>
                <w:vertAlign w:val="superscript"/>
              </w:rPr>
              <w:t>th</w:t>
            </w:r>
            <w:r>
              <w:rPr>
                <w:bCs/>
                <w:szCs w:val="18"/>
              </w:rPr>
              <w:t xml:space="preserve"> semester </w:t>
            </w:r>
            <w:r w:rsidR="002B6D9F">
              <w:rPr>
                <w:bCs/>
                <w:szCs w:val="18"/>
              </w:rPr>
              <w:t xml:space="preserve">(2019) </w:t>
            </w:r>
            <w:r>
              <w:rPr>
                <w:bCs/>
                <w:szCs w:val="18"/>
              </w:rPr>
              <w:t>with 64.00%</w:t>
            </w:r>
          </w:p>
          <w:p w14:paraId="2869C921" w14:textId="17EF1B06" w:rsidR="00E64D40" w:rsidRDefault="001B3690" w:rsidP="001B3690">
            <w:pPr>
              <w:rPr>
                <w:bCs/>
                <w:szCs w:val="18"/>
              </w:rPr>
            </w:pPr>
            <w:r w:rsidRPr="000C2CD1">
              <w:rPr>
                <w:bCs/>
                <w:szCs w:val="18"/>
              </w:rPr>
              <w:t xml:space="preserve">Currently doing </w:t>
            </w:r>
            <w:r w:rsidR="0091719E">
              <w:rPr>
                <w:bCs/>
                <w:szCs w:val="18"/>
              </w:rPr>
              <w:t>Third</w:t>
            </w:r>
            <w:r w:rsidRPr="000C2CD1">
              <w:rPr>
                <w:bCs/>
                <w:szCs w:val="18"/>
              </w:rPr>
              <w:t xml:space="preserve"> Year </w:t>
            </w:r>
            <w:r w:rsidR="00A92D96">
              <w:rPr>
                <w:bCs/>
                <w:szCs w:val="18"/>
              </w:rPr>
              <w:t>(</w:t>
            </w:r>
            <w:r w:rsidR="00C94422">
              <w:rPr>
                <w:bCs/>
                <w:szCs w:val="18"/>
              </w:rPr>
              <w:t>6</w:t>
            </w:r>
            <w:r w:rsidR="00A92D96" w:rsidRPr="00A92D96">
              <w:rPr>
                <w:bCs/>
                <w:szCs w:val="18"/>
                <w:vertAlign w:val="superscript"/>
              </w:rPr>
              <w:t>th</w:t>
            </w:r>
            <w:r w:rsidR="00A92D96">
              <w:rPr>
                <w:bCs/>
                <w:szCs w:val="18"/>
              </w:rPr>
              <w:t xml:space="preserve"> semester) </w:t>
            </w:r>
            <w:r w:rsidRPr="000C2CD1">
              <w:rPr>
                <w:bCs/>
                <w:szCs w:val="18"/>
              </w:rPr>
              <w:t>Diploma in Computer Technology</w:t>
            </w:r>
          </w:p>
          <w:p w14:paraId="5D2EE1AB" w14:textId="6A944019" w:rsidR="00CB69C2" w:rsidRDefault="00CB69C2" w:rsidP="001B3690">
            <w:pPr>
              <w:rPr>
                <w:bCs/>
                <w:szCs w:val="18"/>
              </w:rPr>
            </w:pPr>
          </w:p>
          <w:p w14:paraId="546BFD43" w14:textId="3ADC32EA" w:rsidR="00CB69C2" w:rsidRDefault="00247706" w:rsidP="001B3690">
            <w:pPr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Running my own business XeonAJ (Computer Consultant)</w:t>
            </w:r>
          </w:p>
          <w:p w14:paraId="054A8F0F" w14:textId="39462626" w:rsidR="00247706" w:rsidRPr="00247706" w:rsidRDefault="00247706" w:rsidP="001B3690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Started</w:t>
            </w:r>
            <w:r w:rsidR="00B44BB4">
              <w:rPr>
                <w:bCs/>
                <w:szCs w:val="18"/>
              </w:rPr>
              <w:t xml:space="preserve"> on</w:t>
            </w:r>
            <w:r>
              <w:rPr>
                <w:bCs/>
                <w:szCs w:val="18"/>
              </w:rPr>
              <w:t xml:space="preserve"> April 2019</w:t>
            </w:r>
            <w:r w:rsidR="00083C0B">
              <w:rPr>
                <w:bCs/>
                <w:szCs w:val="18"/>
              </w:rPr>
              <w:t xml:space="preserve"> with the help of Google My Business</w:t>
            </w:r>
            <w:r w:rsidR="006E19E7">
              <w:rPr>
                <w:bCs/>
                <w:szCs w:val="18"/>
              </w:rPr>
              <w:t xml:space="preserve"> – I help some local business’s for free with websites build with </w:t>
            </w:r>
            <w:proofErr w:type="spellStart"/>
            <w:proofErr w:type="gramStart"/>
            <w:r w:rsidR="006E19E7">
              <w:rPr>
                <w:bCs/>
                <w:szCs w:val="18"/>
              </w:rPr>
              <w:t>WordPress</w:t>
            </w:r>
            <w:r w:rsidR="00D654C7">
              <w:rPr>
                <w:bCs/>
                <w:szCs w:val="18"/>
              </w:rPr>
              <w:t>,com</w:t>
            </w:r>
            <w:proofErr w:type="spellEnd"/>
            <w:proofErr w:type="gramEnd"/>
            <w:r w:rsidR="006E19E7">
              <w:rPr>
                <w:bCs/>
                <w:szCs w:val="18"/>
              </w:rPr>
              <w:t xml:space="preserve"> and connected with Google My Business.</w:t>
            </w:r>
          </w:p>
          <w:p w14:paraId="131AAF59" w14:textId="0D2C24B7" w:rsidR="001B3690" w:rsidRPr="000C2CD1" w:rsidRDefault="001B3690" w:rsidP="001B3690">
            <w:pPr>
              <w:rPr>
                <w:bCs/>
                <w:szCs w:val="18"/>
              </w:rPr>
            </w:pPr>
          </w:p>
          <w:p w14:paraId="64E8A497" w14:textId="54A7394F" w:rsidR="00E64D40" w:rsidRPr="000C2CD1" w:rsidRDefault="00E64D40" w:rsidP="00E64D40">
            <w:pPr>
              <w:rPr>
                <w:b/>
                <w:szCs w:val="18"/>
              </w:rPr>
            </w:pPr>
            <w:r>
              <w:rPr>
                <w:b/>
                <w:szCs w:val="18"/>
              </w:rPr>
              <w:t xml:space="preserve">Internship at </w:t>
            </w:r>
            <w:proofErr w:type="spellStart"/>
            <w:r>
              <w:rPr>
                <w:b/>
                <w:szCs w:val="18"/>
              </w:rPr>
              <w:t>R.</w:t>
            </w:r>
            <w:proofErr w:type="gramStart"/>
            <w:r>
              <w:rPr>
                <w:b/>
                <w:szCs w:val="18"/>
              </w:rPr>
              <w:t>B.Tech</w:t>
            </w:r>
            <w:proofErr w:type="spellEnd"/>
            <w:proofErr w:type="gramEnd"/>
            <w:r>
              <w:rPr>
                <w:b/>
                <w:szCs w:val="18"/>
              </w:rPr>
              <w:t>, Ahmednagar</w:t>
            </w:r>
          </w:p>
          <w:p w14:paraId="149861ED" w14:textId="2BECC4AD" w:rsidR="002B6D9F" w:rsidRDefault="00191090" w:rsidP="00E64D40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3 months training in PHP during 5</w:t>
            </w:r>
            <w:r w:rsidRPr="00191090">
              <w:rPr>
                <w:bCs/>
                <w:szCs w:val="18"/>
                <w:vertAlign w:val="superscript"/>
              </w:rPr>
              <w:t>th</w:t>
            </w:r>
            <w:r>
              <w:rPr>
                <w:bCs/>
                <w:szCs w:val="18"/>
              </w:rPr>
              <w:t xml:space="preserve"> semester of Diploma in Computer Technology</w:t>
            </w:r>
          </w:p>
          <w:p w14:paraId="3541FD9C" w14:textId="77777777" w:rsidR="00C2570F" w:rsidRDefault="00C2570F" w:rsidP="00E64D40">
            <w:pPr>
              <w:rPr>
                <w:bCs/>
                <w:szCs w:val="18"/>
              </w:rPr>
            </w:pPr>
          </w:p>
          <w:p w14:paraId="06268F80" w14:textId="52A1EEEF" w:rsidR="00C2570F" w:rsidRPr="000C2CD1" w:rsidRDefault="0015668D" w:rsidP="00C2570F">
            <w:pPr>
              <w:rPr>
                <w:b/>
                <w:szCs w:val="18"/>
              </w:rPr>
            </w:pPr>
            <w:r>
              <w:rPr>
                <w:b/>
                <w:szCs w:val="18"/>
              </w:rPr>
              <w:t xml:space="preserve">Course completion </w:t>
            </w:r>
            <w:r w:rsidR="00C2570F">
              <w:rPr>
                <w:b/>
                <w:szCs w:val="18"/>
              </w:rPr>
              <w:t>Certificates</w:t>
            </w:r>
          </w:p>
          <w:p w14:paraId="105BC6F8" w14:textId="55E2E157" w:rsidR="00C2570F" w:rsidRDefault="00C2570F" w:rsidP="00C2570F">
            <w:pPr>
              <w:rPr>
                <w:bCs/>
                <w:szCs w:val="18"/>
              </w:rPr>
            </w:pPr>
            <w:proofErr w:type="spellStart"/>
            <w:r>
              <w:rPr>
                <w:bCs/>
                <w:szCs w:val="18"/>
              </w:rPr>
              <w:t>Data</w:t>
            </w:r>
            <w:r w:rsidR="00E93AD5">
              <w:rPr>
                <w:bCs/>
                <w:szCs w:val="18"/>
              </w:rPr>
              <w:t>C</w:t>
            </w:r>
            <w:r>
              <w:rPr>
                <w:bCs/>
                <w:szCs w:val="18"/>
              </w:rPr>
              <w:t>amp</w:t>
            </w:r>
            <w:proofErr w:type="spellEnd"/>
            <w:r>
              <w:rPr>
                <w:bCs/>
                <w:szCs w:val="18"/>
              </w:rPr>
              <w:t>: Introduction to Python</w:t>
            </w:r>
          </w:p>
          <w:p w14:paraId="0E80B4A6" w14:textId="19D5E2D2" w:rsidR="00C2570F" w:rsidRDefault="00C2570F" w:rsidP="00C2570F">
            <w:pPr>
              <w:rPr>
                <w:bCs/>
                <w:szCs w:val="18"/>
              </w:rPr>
            </w:pPr>
            <w:proofErr w:type="spellStart"/>
            <w:r>
              <w:rPr>
                <w:bCs/>
                <w:szCs w:val="18"/>
              </w:rPr>
              <w:t>Data</w:t>
            </w:r>
            <w:r w:rsidR="00E93AD5">
              <w:rPr>
                <w:bCs/>
                <w:szCs w:val="18"/>
              </w:rPr>
              <w:t>C</w:t>
            </w:r>
            <w:r>
              <w:rPr>
                <w:bCs/>
                <w:szCs w:val="18"/>
              </w:rPr>
              <w:t>amp</w:t>
            </w:r>
            <w:proofErr w:type="spellEnd"/>
            <w:r>
              <w:rPr>
                <w:bCs/>
                <w:szCs w:val="18"/>
              </w:rPr>
              <w:t>: Introduction to R</w:t>
            </w:r>
          </w:p>
          <w:p w14:paraId="7A9F0EEE" w14:textId="59EFA463" w:rsidR="00C2570F" w:rsidRDefault="00C2570F" w:rsidP="00C2570F">
            <w:pPr>
              <w:rPr>
                <w:bCs/>
                <w:szCs w:val="18"/>
              </w:rPr>
            </w:pPr>
            <w:proofErr w:type="spellStart"/>
            <w:r>
              <w:rPr>
                <w:bCs/>
                <w:szCs w:val="18"/>
              </w:rPr>
              <w:t>Data</w:t>
            </w:r>
            <w:r w:rsidR="00E93AD5">
              <w:rPr>
                <w:bCs/>
                <w:szCs w:val="18"/>
              </w:rPr>
              <w:t>C</w:t>
            </w:r>
            <w:r>
              <w:rPr>
                <w:bCs/>
                <w:szCs w:val="18"/>
              </w:rPr>
              <w:t>amp</w:t>
            </w:r>
            <w:proofErr w:type="spellEnd"/>
            <w:r>
              <w:rPr>
                <w:bCs/>
                <w:szCs w:val="18"/>
              </w:rPr>
              <w:t>: Introduction to SQL</w:t>
            </w:r>
          </w:p>
          <w:p w14:paraId="6187C4DE" w14:textId="32CE4152" w:rsidR="00C2570F" w:rsidRDefault="00C2570F" w:rsidP="00C2570F">
            <w:pPr>
              <w:rPr>
                <w:bCs/>
                <w:szCs w:val="18"/>
              </w:rPr>
            </w:pPr>
            <w:proofErr w:type="spellStart"/>
            <w:r>
              <w:rPr>
                <w:bCs/>
                <w:szCs w:val="18"/>
              </w:rPr>
              <w:t>Data</w:t>
            </w:r>
            <w:r w:rsidR="00E93AD5">
              <w:rPr>
                <w:bCs/>
                <w:szCs w:val="18"/>
              </w:rPr>
              <w:t>C</w:t>
            </w:r>
            <w:r>
              <w:rPr>
                <w:bCs/>
                <w:szCs w:val="18"/>
              </w:rPr>
              <w:t>amp</w:t>
            </w:r>
            <w:proofErr w:type="spellEnd"/>
            <w:r>
              <w:rPr>
                <w:bCs/>
                <w:szCs w:val="18"/>
              </w:rPr>
              <w:t xml:space="preserve">: Supervised Learning with </w:t>
            </w:r>
            <w:proofErr w:type="spellStart"/>
            <w:r>
              <w:rPr>
                <w:bCs/>
                <w:szCs w:val="18"/>
              </w:rPr>
              <w:t>Scikit</w:t>
            </w:r>
            <w:proofErr w:type="spellEnd"/>
            <w:r>
              <w:rPr>
                <w:bCs/>
                <w:szCs w:val="18"/>
              </w:rPr>
              <w:t>-Learn</w:t>
            </w:r>
          </w:p>
          <w:p w14:paraId="47441B1C" w14:textId="42A5E10A" w:rsidR="00C27471" w:rsidRDefault="005E39D0" w:rsidP="00E74889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Nvidia DLI: Getting Started with AI on Jetson Nano</w:t>
            </w:r>
          </w:p>
          <w:p w14:paraId="70B720CF" w14:textId="6D15E887" w:rsidR="00B532F8" w:rsidRDefault="00B532F8" w:rsidP="00E74889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Julia Academy: Introduction to Julia</w:t>
            </w:r>
          </w:p>
          <w:p w14:paraId="44724B26" w14:textId="77777777" w:rsidR="00E74889" w:rsidRDefault="00E74889" w:rsidP="00E74889">
            <w:pPr>
              <w:rPr>
                <w:bCs/>
                <w:szCs w:val="18"/>
              </w:rPr>
            </w:pPr>
            <w:bookmarkStart w:id="0" w:name="_GoBack"/>
            <w:bookmarkEnd w:id="0"/>
          </w:p>
          <w:p w14:paraId="389F8C6F" w14:textId="77777777" w:rsidR="00B532F8" w:rsidRDefault="00B532F8" w:rsidP="00E74889">
            <w:pPr>
              <w:rPr>
                <w:b/>
                <w:color w:val="FFFFFF" w:themeColor="background1"/>
                <w:sz w:val="20"/>
                <w:szCs w:val="20"/>
                <w:u w:val="single" w:color="00B0F0"/>
              </w:rPr>
            </w:pPr>
            <w:r w:rsidRPr="000C2CD1">
              <w:rPr>
                <w:b/>
                <w:sz w:val="20"/>
                <w:szCs w:val="20"/>
                <w:u w:val="single" w:color="00B0F0"/>
              </w:rPr>
              <w:t>SKILLS</w:t>
            </w:r>
            <w:r w:rsidRPr="000C2CD1">
              <w:rPr>
                <w:b/>
                <w:color w:val="FFFFFF" w:themeColor="background1"/>
                <w:sz w:val="20"/>
                <w:szCs w:val="20"/>
                <w:u w:val="single" w:color="00B0F0"/>
              </w:rPr>
              <w:t>C</w:t>
            </w:r>
            <w:r>
              <w:rPr>
                <w:b/>
                <w:color w:val="FFFFFF" w:themeColor="background1"/>
                <w:sz w:val="20"/>
                <w:szCs w:val="20"/>
                <w:u w:val="single" w:color="00B0F0"/>
              </w:rPr>
              <w:t>_______________</w:t>
            </w:r>
            <w:r>
              <w:rPr>
                <w:b/>
                <w:color w:val="FFFFFF" w:themeColor="background1"/>
                <w:sz w:val="20"/>
                <w:szCs w:val="20"/>
                <w:u w:val="single" w:color="00B0F0"/>
              </w:rPr>
              <w:t>_______________________________________</w:t>
            </w:r>
            <w:r>
              <w:rPr>
                <w:b/>
                <w:color w:val="FFFFFF" w:themeColor="background1"/>
                <w:sz w:val="20"/>
                <w:szCs w:val="20"/>
                <w:u w:val="single" w:color="00B0F0"/>
              </w:rPr>
              <w:t>_</w:t>
            </w:r>
          </w:p>
          <w:p w14:paraId="0E646BD0" w14:textId="77777777" w:rsidR="00B532F8" w:rsidRPr="00C525AF" w:rsidRDefault="00B532F8" w:rsidP="00B532F8">
            <w:pPr>
              <w:rPr>
                <w:b/>
                <w:bCs/>
                <w:spacing w:val="20"/>
                <w:szCs w:val="18"/>
              </w:rPr>
            </w:pPr>
            <w:r w:rsidRPr="00247918">
              <w:rPr>
                <w:b/>
                <w:bCs/>
                <w:spacing w:val="20"/>
                <w:szCs w:val="18"/>
              </w:rPr>
              <w:t>Programming Languages</w:t>
            </w:r>
            <w:r>
              <w:rPr>
                <w:b/>
                <w:bCs/>
                <w:spacing w:val="20"/>
                <w:szCs w:val="18"/>
              </w:rPr>
              <w:t xml:space="preserve"> – </w:t>
            </w:r>
            <w:r w:rsidRPr="000C2CD1">
              <w:rPr>
                <w:bCs/>
                <w:spacing w:val="20"/>
                <w:szCs w:val="18"/>
              </w:rPr>
              <w:t>C, C++, HTML,</w:t>
            </w:r>
            <w:r>
              <w:rPr>
                <w:bCs/>
                <w:spacing w:val="20"/>
                <w:szCs w:val="18"/>
              </w:rPr>
              <w:t xml:space="preserve"> JS,</w:t>
            </w:r>
            <w:r w:rsidRPr="000C2CD1">
              <w:rPr>
                <w:bCs/>
                <w:spacing w:val="20"/>
                <w:szCs w:val="18"/>
              </w:rPr>
              <w:t xml:space="preserve"> PL/SQL,</w:t>
            </w:r>
            <w:r>
              <w:rPr>
                <w:bCs/>
                <w:spacing w:val="20"/>
                <w:szCs w:val="18"/>
              </w:rPr>
              <w:t xml:space="preserve"> Python, Android (Java), PHP, Go(basics), Julia(basics).</w:t>
            </w:r>
          </w:p>
          <w:p w14:paraId="3D88CBFA" w14:textId="2971D92D" w:rsidR="00B532F8" w:rsidRPr="00C525AF" w:rsidRDefault="00B532F8" w:rsidP="00B532F8">
            <w:pPr>
              <w:rPr>
                <w:b/>
                <w:bCs/>
                <w:spacing w:val="20"/>
                <w:szCs w:val="18"/>
              </w:rPr>
            </w:pPr>
            <w:r>
              <w:rPr>
                <w:b/>
                <w:bCs/>
                <w:spacing w:val="20"/>
                <w:szCs w:val="18"/>
              </w:rPr>
              <w:t>S</w:t>
            </w:r>
            <w:r w:rsidRPr="00247918">
              <w:rPr>
                <w:b/>
                <w:bCs/>
                <w:spacing w:val="20"/>
                <w:szCs w:val="18"/>
              </w:rPr>
              <w:t>oftware</w:t>
            </w:r>
            <w:r>
              <w:rPr>
                <w:b/>
                <w:bCs/>
                <w:spacing w:val="20"/>
                <w:szCs w:val="18"/>
              </w:rPr>
              <w:t xml:space="preserve"> – </w:t>
            </w:r>
            <w:r w:rsidRPr="000C2CD1">
              <w:rPr>
                <w:bCs/>
                <w:spacing w:val="20"/>
                <w:szCs w:val="18"/>
              </w:rPr>
              <w:t>VMwar</w:t>
            </w:r>
            <w:r>
              <w:rPr>
                <w:bCs/>
                <w:spacing w:val="20"/>
                <w:szCs w:val="18"/>
              </w:rPr>
              <w:t>e</w:t>
            </w:r>
            <w:r w:rsidRPr="000C2CD1">
              <w:rPr>
                <w:bCs/>
                <w:spacing w:val="20"/>
                <w:szCs w:val="18"/>
              </w:rPr>
              <w:t>,</w:t>
            </w:r>
            <w:r>
              <w:rPr>
                <w:bCs/>
                <w:spacing w:val="20"/>
                <w:szCs w:val="18"/>
              </w:rPr>
              <w:t xml:space="preserve"> </w:t>
            </w:r>
            <w:proofErr w:type="spellStart"/>
            <w:r>
              <w:rPr>
                <w:bCs/>
                <w:spacing w:val="20"/>
                <w:szCs w:val="18"/>
              </w:rPr>
              <w:t>Miniconda</w:t>
            </w:r>
            <w:proofErr w:type="spellEnd"/>
            <w:r>
              <w:rPr>
                <w:bCs/>
                <w:spacing w:val="20"/>
                <w:szCs w:val="18"/>
              </w:rPr>
              <w:t xml:space="preserve">, Spyder, </w:t>
            </w:r>
            <w:proofErr w:type="spellStart"/>
            <w:r>
              <w:rPr>
                <w:bCs/>
                <w:spacing w:val="20"/>
                <w:szCs w:val="18"/>
              </w:rPr>
              <w:t>Jupyter</w:t>
            </w:r>
            <w:proofErr w:type="spellEnd"/>
            <w:r>
              <w:rPr>
                <w:bCs/>
                <w:spacing w:val="20"/>
                <w:szCs w:val="18"/>
              </w:rPr>
              <w:t xml:space="preserve"> Lab</w:t>
            </w:r>
            <w:r w:rsidRPr="000C2CD1">
              <w:rPr>
                <w:bCs/>
                <w:spacing w:val="20"/>
                <w:szCs w:val="18"/>
              </w:rPr>
              <w:t xml:space="preserve"> XAMPP, </w:t>
            </w:r>
            <w:proofErr w:type="spellStart"/>
            <w:r w:rsidRPr="000C2CD1">
              <w:rPr>
                <w:bCs/>
                <w:spacing w:val="20"/>
                <w:szCs w:val="18"/>
              </w:rPr>
              <w:t>Ngrok</w:t>
            </w:r>
            <w:proofErr w:type="spellEnd"/>
            <w:r w:rsidRPr="000C2CD1">
              <w:rPr>
                <w:bCs/>
                <w:spacing w:val="20"/>
                <w:szCs w:val="18"/>
              </w:rPr>
              <w:t>,</w:t>
            </w:r>
            <w:r>
              <w:rPr>
                <w:bCs/>
                <w:spacing w:val="20"/>
                <w:szCs w:val="18"/>
              </w:rPr>
              <w:t xml:space="preserve"> WSL, JetBrains IDEs and many more…</w:t>
            </w:r>
          </w:p>
          <w:p w14:paraId="4405FF40" w14:textId="77777777" w:rsidR="00B532F8" w:rsidRDefault="00B532F8" w:rsidP="00B532F8">
            <w:pPr>
              <w:rPr>
                <w:bCs/>
                <w:spacing w:val="20"/>
                <w:szCs w:val="18"/>
              </w:rPr>
            </w:pPr>
            <w:r w:rsidRPr="004C7EAB">
              <w:rPr>
                <w:b/>
                <w:bCs/>
                <w:spacing w:val="20"/>
                <w:szCs w:val="18"/>
              </w:rPr>
              <w:t>Operating System</w:t>
            </w:r>
            <w:r>
              <w:rPr>
                <w:b/>
                <w:bCs/>
                <w:spacing w:val="20"/>
                <w:szCs w:val="18"/>
              </w:rPr>
              <w:t xml:space="preserve"> – </w:t>
            </w:r>
            <w:r w:rsidRPr="00C01547">
              <w:rPr>
                <w:spacing w:val="20"/>
                <w:szCs w:val="18"/>
              </w:rPr>
              <w:t>Microsoft</w:t>
            </w:r>
            <w:r>
              <w:rPr>
                <w:b/>
                <w:bCs/>
                <w:spacing w:val="20"/>
                <w:szCs w:val="18"/>
              </w:rPr>
              <w:t xml:space="preserve"> </w:t>
            </w:r>
            <w:r w:rsidRPr="000C2CD1">
              <w:rPr>
                <w:bCs/>
                <w:spacing w:val="20"/>
                <w:szCs w:val="18"/>
              </w:rPr>
              <w:t>Windows</w:t>
            </w:r>
            <w:r>
              <w:rPr>
                <w:bCs/>
                <w:spacing w:val="20"/>
                <w:szCs w:val="18"/>
              </w:rPr>
              <w:t xml:space="preserve">, </w:t>
            </w:r>
            <w:r w:rsidRPr="000C2CD1">
              <w:rPr>
                <w:bCs/>
                <w:spacing w:val="20"/>
                <w:szCs w:val="18"/>
              </w:rPr>
              <w:t>Ubuntu</w:t>
            </w:r>
            <w:r>
              <w:rPr>
                <w:bCs/>
                <w:spacing w:val="20"/>
                <w:szCs w:val="18"/>
              </w:rPr>
              <w:t xml:space="preserve"> (Just any Linux distro!), Apple </w:t>
            </w:r>
            <w:r w:rsidRPr="000C2CD1">
              <w:rPr>
                <w:bCs/>
                <w:spacing w:val="20"/>
                <w:szCs w:val="18"/>
              </w:rPr>
              <w:t>MacOS</w:t>
            </w:r>
          </w:p>
          <w:p w14:paraId="351E1464" w14:textId="77777777" w:rsidR="00B532F8" w:rsidRPr="00C525AF" w:rsidRDefault="00B532F8" w:rsidP="00B532F8">
            <w:pPr>
              <w:rPr>
                <w:b/>
                <w:spacing w:val="20"/>
                <w:szCs w:val="18"/>
              </w:rPr>
            </w:pPr>
            <w:r w:rsidRPr="000C0C3E">
              <w:rPr>
                <w:b/>
                <w:spacing w:val="20"/>
                <w:szCs w:val="18"/>
              </w:rPr>
              <w:t>IoT</w:t>
            </w:r>
            <w:r>
              <w:rPr>
                <w:b/>
                <w:spacing w:val="20"/>
                <w:szCs w:val="18"/>
              </w:rPr>
              <w:t xml:space="preserve"> – </w:t>
            </w:r>
            <w:r>
              <w:rPr>
                <w:bCs/>
                <w:spacing w:val="20"/>
                <w:szCs w:val="18"/>
              </w:rPr>
              <w:t>NVIDIA Jetson Nano</w:t>
            </w:r>
            <w:r>
              <w:rPr>
                <w:b/>
                <w:spacing w:val="20"/>
                <w:szCs w:val="18"/>
              </w:rPr>
              <w:t xml:space="preserve">, </w:t>
            </w:r>
            <w:r>
              <w:rPr>
                <w:bCs/>
                <w:spacing w:val="20"/>
                <w:szCs w:val="18"/>
              </w:rPr>
              <w:t>Raspberry Pi 3 B+</w:t>
            </w:r>
            <w:r>
              <w:rPr>
                <w:b/>
                <w:spacing w:val="20"/>
                <w:szCs w:val="18"/>
              </w:rPr>
              <w:t xml:space="preserve">, </w:t>
            </w:r>
            <w:r>
              <w:rPr>
                <w:bCs/>
                <w:spacing w:val="20"/>
                <w:szCs w:val="18"/>
              </w:rPr>
              <w:t>AVNET Azure Sphere MT3620 Starter Kit</w:t>
            </w:r>
          </w:p>
          <w:p w14:paraId="38051409" w14:textId="138A13E5" w:rsidR="00B532F8" w:rsidRPr="002B44C2" w:rsidRDefault="00B532F8" w:rsidP="00E74889">
            <w:pPr>
              <w:rPr>
                <w:bCs/>
                <w:spacing w:val="20"/>
                <w:szCs w:val="18"/>
              </w:rPr>
            </w:pPr>
            <w:r w:rsidRPr="000D6703">
              <w:rPr>
                <w:b/>
                <w:spacing w:val="20"/>
                <w:szCs w:val="18"/>
              </w:rPr>
              <w:t>Cloud</w:t>
            </w:r>
            <w:r>
              <w:rPr>
                <w:b/>
                <w:spacing w:val="20"/>
                <w:szCs w:val="18"/>
              </w:rPr>
              <w:t xml:space="preserve"> &amp; IT</w:t>
            </w:r>
            <w:r w:rsidRPr="000D6703">
              <w:rPr>
                <w:b/>
                <w:spacing w:val="20"/>
                <w:szCs w:val="18"/>
              </w:rPr>
              <w:t xml:space="preserve"> Services</w:t>
            </w:r>
            <w:r>
              <w:rPr>
                <w:b/>
                <w:spacing w:val="20"/>
                <w:szCs w:val="18"/>
              </w:rPr>
              <w:t xml:space="preserve"> – </w:t>
            </w:r>
            <w:r w:rsidRPr="000D6703">
              <w:rPr>
                <w:bCs/>
                <w:spacing w:val="20"/>
                <w:szCs w:val="18"/>
              </w:rPr>
              <w:t>AWS</w:t>
            </w:r>
            <w:r>
              <w:rPr>
                <w:bCs/>
                <w:spacing w:val="20"/>
                <w:szCs w:val="18"/>
              </w:rPr>
              <w:t>, Azure, WordPress, GitHub, Dynu.com, No-IP</w:t>
            </w:r>
          </w:p>
        </w:tc>
      </w:tr>
    </w:tbl>
    <w:p w14:paraId="3E80095F" w14:textId="382D804A" w:rsidR="0011472D" w:rsidRDefault="00FF311F" w:rsidP="00FF311F">
      <w:pPr>
        <w:rPr>
          <w:b/>
          <w:color w:val="FFFFFF" w:themeColor="background1"/>
          <w:sz w:val="20"/>
          <w:szCs w:val="20"/>
          <w:u w:val="single" w:color="00B0F0"/>
        </w:rPr>
      </w:pPr>
      <w:r>
        <w:rPr>
          <w:b/>
          <w:spacing w:val="20"/>
          <w:sz w:val="20"/>
          <w:szCs w:val="20"/>
          <w:u w:val="single" w:color="00B0F0"/>
        </w:rPr>
        <w:lastRenderedPageBreak/>
        <w:t>ONLINE COMMUNITY ACHIEVEMENTS</w:t>
      </w:r>
      <w:r>
        <w:rPr>
          <w:b/>
          <w:color w:val="FFFFFF" w:themeColor="background1"/>
          <w:sz w:val="20"/>
          <w:szCs w:val="20"/>
          <w:u w:val="single" w:color="00B0F0"/>
        </w:rPr>
        <w:t>__________________________________________________________________</w:t>
      </w:r>
    </w:p>
    <w:p w14:paraId="0F5E9142" w14:textId="77777777" w:rsidR="009B4836" w:rsidRPr="008C4AFD" w:rsidRDefault="009B4836" w:rsidP="008C4AFD">
      <w:pPr>
        <w:rPr>
          <w:bCs/>
          <w:spacing w:val="20"/>
          <w:szCs w:val="14"/>
        </w:rPr>
      </w:pPr>
    </w:p>
    <w:p w14:paraId="58ADA24F" w14:textId="4AF56163" w:rsidR="00B532F8" w:rsidRDefault="00B532F8" w:rsidP="0011472D">
      <w:pPr>
        <w:pStyle w:val="ListParagraph"/>
        <w:numPr>
          <w:ilvl w:val="0"/>
          <w:numId w:val="27"/>
        </w:numPr>
        <w:ind w:left="720"/>
        <w:rPr>
          <w:bCs/>
          <w:spacing w:val="20"/>
          <w:sz w:val="18"/>
          <w:szCs w:val="14"/>
        </w:rPr>
      </w:pPr>
      <w:r>
        <w:rPr>
          <w:bCs/>
          <w:spacing w:val="20"/>
          <w:sz w:val="18"/>
          <w:szCs w:val="14"/>
        </w:rPr>
        <w:t xml:space="preserve">Facebook Developer Circle facilitator for Ahmednagar (a small extended community of </w:t>
      </w:r>
      <w:proofErr w:type="spellStart"/>
      <w:r>
        <w:rPr>
          <w:bCs/>
          <w:spacing w:val="20"/>
          <w:sz w:val="18"/>
          <w:szCs w:val="14"/>
        </w:rPr>
        <w:t>DevC</w:t>
      </w:r>
      <w:proofErr w:type="spellEnd"/>
      <w:r>
        <w:rPr>
          <w:bCs/>
          <w:spacing w:val="20"/>
          <w:sz w:val="18"/>
          <w:szCs w:val="14"/>
        </w:rPr>
        <w:t>: Pune)</w:t>
      </w:r>
    </w:p>
    <w:p w14:paraId="093DA476" w14:textId="57184220" w:rsidR="0011472D" w:rsidRDefault="0011472D" w:rsidP="0011472D">
      <w:pPr>
        <w:pStyle w:val="ListParagraph"/>
        <w:numPr>
          <w:ilvl w:val="0"/>
          <w:numId w:val="27"/>
        </w:numPr>
        <w:ind w:left="720"/>
        <w:rPr>
          <w:bCs/>
          <w:spacing w:val="20"/>
          <w:sz w:val="18"/>
          <w:szCs w:val="14"/>
        </w:rPr>
      </w:pPr>
      <w:r w:rsidRPr="0011472D">
        <w:rPr>
          <w:bCs/>
          <w:spacing w:val="20"/>
          <w:sz w:val="18"/>
          <w:szCs w:val="14"/>
        </w:rPr>
        <w:t>NVIDIA Jetson Nano was gifted from Hackster.io for an Idea</w:t>
      </w:r>
      <w:r>
        <w:rPr>
          <w:bCs/>
          <w:spacing w:val="20"/>
          <w:sz w:val="18"/>
          <w:szCs w:val="14"/>
        </w:rPr>
        <w:t xml:space="preserve"> submitted during an NVIDIA AI at the Edge challenge on Hackster.io.</w:t>
      </w:r>
    </w:p>
    <w:p w14:paraId="64AFB473" w14:textId="280745B2" w:rsidR="0011472D" w:rsidRPr="0006022A" w:rsidRDefault="009B4836" w:rsidP="00C27471">
      <w:pPr>
        <w:pStyle w:val="ListParagraph"/>
        <w:numPr>
          <w:ilvl w:val="0"/>
          <w:numId w:val="27"/>
        </w:numPr>
        <w:ind w:left="720"/>
        <w:rPr>
          <w:bCs/>
          <w:spacing w:val="20"/>
          <w:sz w:val="18"/>
          <w:szCs w:val="18"/>
        </w:rPr>
      </w:pPr>
      <w:r>
        <w:rPr>
          <w:bCs/>
          <w:spacing w:val="20"/>
          <w:sz w:val="18"/>
          <w:szCs w:val="14"/>
        </w:rPr>
        <w:t>Won $35 &amp; $200 gift cards through a lucky draw for pinging 15 consecutive days from Azure Sphere</w:t>
      </w:r>
      <w:r w:rsidR="00C27471">
        <w:rPr>
          <w:bCs/>
          <w:spacing w:val="20"/>
          <w:sz w:val="18"/>
          <w:szCs w:val="14"/>
        </w:rPr>
        <w:t xml:space="preserve"> &amp; </w:t>
      </w:r>
      <w:r w:rsidR="0011472D" w:rsidRPr="0006022A">
        <w:rPr>
          <w:bCs/>
          <w:spacing w:val="20"/>
          <w:sz w:val="18"/>
          <w:szCs w:val="18"/>
        </w:rPr>
        <w:t>AVNET Azure Sphere</w:t>
      </w:r>
      <w:r w:rsidR="0015668D" w:rsidRPr="0006022A">
        <w:rPr>
          <w:bCs/>
          <w:spacing w:val="20"/>
          <w:sz w:val="18"/>
          <w:szCs w:val="18"/>
        </w:rPr>
        <w:t xml:space="preserve"> Dev board</w:t>
      </w:r>
      <w:r w:rsidR="0011472D" w:rsidRPr="0006022A">
        <w:rPr>
          <w:bCs/>
          <w:spacing w:val="20"/>
          <w:sz w:val="18"/>
          <w:szCs w:val="18"/>
        </w:rPr>
        <w:t xml:space="preserve"> was acquired through a giveaway by Element14.</w:t>
      </w:r>
    </w:p>
    <w:p w14:paraId="7DE0E1D3" w14:textId="051AB378" w:rsidR="00FF311F" w:rsidRDefault="000C0C3E" w:rsidP="00FF311F">
      <w:pPr>
        <w:rPr>
          <w:b/>
          <w:color w:val="FFFFFF" w:themeColor="background1"/>
          <w:sz w:val="20"/>
          <w:szCs w:val="20"/>
          <w:u w:val="single" w:color="00B0F0"/>
        </w:rPr>
      </w:pPr>
      <w:r w:rsidRPr="000C2CD1">
        <w:rPr>
          <w:b/>
          <w:spacing w:val="20"/>
          <w:sz w:val="20"/>
          <w:szCs w:val="20"/>
          <w:u w:val="single" w:color="00B0F0"/>
        </w:rPr>
        <w:t xml:space="preserve">KEY COMPETENCIES </w:t>
      </w:r>
      <w:r w:rsidR="00FF311F">
        <w:rPr>
          <w:b/>
          <w:color w:val="FFFFFF" w:themeColor="background1"/>
          <w:sz w:val="20"/>
          <w:szCs w:val="20"/>
          <w:u w:val="single" w:color="00B0F0"/>
        </w:rPr>
        <w:t>_____________________________________________________________________________________</w:t>
      </w:r>
    </w:p>
    <w:p w14:paraId="308B9C44" w14:textId="37445BA1" w:rsidR="000C0C3E" w:rsidRPr="000C2CD1" w:rsidRDefault="000C0C3E" w:rsidP="000C0C3E">
      <w:pPr>
        <w:rPr>
          <w:b/>
          <w:spacing w:val="20"/>
          <w:sz w:val="20"/>
          <w:szCs w:val="20"/>
          <w:u w:val="single" w:color="00B0F0"/>
        </w:rPr>
      </w:pPr>
    </w:p>
    <w:p w14:paraId="76F6A801" w14:textId="77777777" w:rsidR="000C0C3E" w:rsidRPr="00963811" w:rsidRDefault="000C0C3E" w:rsidP="000C0C3E">
      <w:pPr>
        <w:pStyle w:val="ListParagraph"/>
        <w:numPr>
          <w:ilvl w:val="0"/>
          <w:numId w:val="13"/>
        </w:numPr>
        <w:rPr>
          <w:rFonts w:cs="Arial"/>
          <w:spacing w:val="20"/>
          <w:sz w:val="18"/>
          <w:szCs w:val="18"/>
        </w:rPr>
      </w:pPr>
      <w:r w:rsidRPr="00963811">
        <w:rPr>
          <w:rFonts w:cs="Arial"/>
          <w:spacing w:val="20"/>
          <w:sz w:val="18"/>
          <w:szCs w:val="18"/>
        </w:rPr>
        <w:t>Hardware &amp; Software Troubleshooting</w:t>
      </w:r>
    </w:p>
    <w:p w14:paraId="6F981D41" w14:textId="77777777" w:rsidR="000C0C3E" w:rsidRPr="00963811" w:rsidRDefault="000C0C3E" w:rsidP="000C0C3E">
      <w:pPr>
        <w:pStyle w:val="ListParagraph"/>
        <w:numPr>
          <w:ilvl w:val="0"/>
          <w:numId w:val="13"/>
        </w:numPr>
        <w:rPr>
          <w:rFonts w:cs="Arial"/>
          <w:spacing w:val="20"/>
          <w:sz w:val="18"/>
          <w:szCs w:val="18"/>
        </w:rPr>
      </w:pPr>
      <w:r w:rsidRPr="00963811">
        <w:rPr>
          <w:rFonts w:cs="Arial"/>
          <w:spacing w:val="20"/>
          <w:sz w:val="18"/>
          <w:szCs w:val="18"/>
        </w:rPr>
        <w:t>Different OS and Software Installation</w:t>
      </w:r>
    </w:p>
    <w:p w14:paraId="39A74039" w14:textId="77777777" w:rsidR="000C0C3E" w:rsidRPr="00963811" w:rsidRDefault="000C0C3E" w:rsidP="000C0C3E">
      <w:pPr>
        <w:pStyle w:val="ListParagraph"/>
        <w:numPr>
          <w:ilvl w:val="0"/>
          <w:numId w:val="13"/>
        </w:numPr>
        <w:rPr>
          <w:rFonts w:cs="Arial"/>
          <w:spacing w:val="20"/>
          <w:sz w:val="18"/>
          <w:szCs w:val="18"/>
        </w:rPr>
      </w:pPr>
      <w:r w:rsidRPr="00963811">
        <w:rPr>
          <w:rFonts w:cs="Arial"/>
          <w:spacing w:val="20"/>
          <w:sz w:val="18"/>
          <w:szCs w:val="18"/>
        </w:rPr>
        <w:t>Using basic CMD/PowerShell and Linux Terminal commands.</w:t>
      </w:r>
    </w:p>
    <w:p w14:paraId="60579D0D" w14:textId="77777777" w:rsidR="000C0C3E" w:rsidRPr="00963811" w:rsidRDefault="000C0C3E" w:rsidP="000C0C3E">
      <w:pPr>
        <w:pStyle w:val="ListParagraph"/>
        <w:numPr>
          <w:ilvl w:val="0"/>
          <w:numId w:val="13"/>
        </w:numPr>
        <w:rPr>
          <w:rFonts w:cs="Arial"/>
          <w:spacing w:val="20"/>
          <w:sz w:val="18"/>
          <w:szCs w:val="18"/>
        </w:rPr>
      </w:pPr>
      <w:r w:rsidRPr="00963811">
        <w:rPr>
          <w:rFonts w:cs="Arial"/>
          <w:spacing w:val="20"/>
          <w:sz w:val="18"/>
          <w:szCs w:val="18"/>
        </w:rPr>
        <w:t>Drive Data recovery</w:t>
      </w:r>
      <w:r>
        <w:rPr>
          <w:rFonts w:cs="Arial"/>
          <w:spacing w:val="20"/>
          <w:sz w:val="18"/>
          <w:szCs w:val="18"/>
        </w:rPr>
        <w:t xml:space="preserve"> and partition management </w:t>
      </w:r>
    </w:p>
    <w:p w14:paraId="5D85ADC3" w14:textId="31E23F24" w:rsidR="009B4836" w:rsidRPr="00C01547" w:rsidRDefault="000C0C3E" w:rsidP="00C01547">
      <w:pPr>
        <w:pStyle w:val="ListParagraph"/>
        <w:numPr>
          <w:ilvl w:val="0"/>
          <w:numId w:val="13"/>
        </w:numPr>
        <w:ind w:right="-390"/>
        <w:rPr>
          <w:rFonts w:cs="Arial"/>
          <w:spacing w:val="20"/>
          <w:sz w:val="18"/>
          <w:szCs w:val="18"/>
        </w:rPr>
      </w:pPr>
      <w:r>
        <w:rPr>
          <w:rFonts w:cs="Arial"/>
          <w:spacing w:val="20"/>
          <w:sz w:val="18"/>
          <w:szCs w:val="18"/>
        </w:rPr>
        <w:t>Ideation with research</w:t>
      </w:r>
      <w:r w:rsidR="00C01547">
        <w:rPr>
          <w:rFonts w:cs="Arial"/>
          <w:spacing w:val="20"/>
          <w:sz w:val="18"/>
          <w:szCs w:val="18"/>
        </w:rPr>
        <w:t xml:space="preserve"> and g</w:t>
      </w:r>
      <w:r w:rsidR="009B4836" w:rsidRPr="00C01547">
        <w:rPr>
          <w:rFonts w:cs="Arial"/>
          <w:spacing w:val="20"/>
          <w:sz w:val="18"/>
          <w:szCs w:val="18"/>
        </w:rPr>
        <w:t xml:space="preserve">reed to learn more </w:t>
      </w:r>
      <w:r w:rsidR="008C79DF" w:rsidRPr="00C01547">
        <w:rPr>
          <w:rFonts w:cs="Arial"/>
          <w:spacing w:val="20"/>
          <w:sz w:val="18"/>
          <w:szCs w:val="18"/>
        </w:rPr>
        <w:t>about Technology.</w:t>
      </w:r>
    </w:p>
    <w:p w14:paraId="36E31D27" w14:textId="113049C7" w:rsidR="00FF311F" w:rsidRDefault="000C0C3E" w:rsidP="00FF311F">
      <w:pPr>
        <w:rPr>
          <w:b/>
          <w:color w:val="FFFFFF" w:themeColor="background1"/>
          <w:sz w:val="20"/>
          <w:szCs w:val="20"/>
          <w:u w:val="single" w:color="00B0F0"/>
        </w:rPr>
      </w:pPr>
      <w:r>
        <w:rPr>
          <w:b/>
          <w:spacing w:val="20"/>
          <w:sz w:val="20"/>
          <w:szCs w:val="20"/>
          <w:u w:val="single" w:color="00B0F0"/>
        </w:rPr>
        <w:t xml:space="preserve">MICRO </w:t>
      </w:r>
      <w:r w:rsidRPr="000C2CD1">
        <w:rPr>
          <w:b/>
          <w:spacing w:val="20"/>
          <w:sz w:val="20"/>
          <w:szCs w:val="20"/>
          <w:u w:val="single" w:color="00B0F0"/>
        </w:rPr>
        <w:t>PROJECT</w:t>
      </w:r>
      <w:r>
        <w:rPr>
          <w:b/>
          <w:spacing w:val="20"/>
          <w:sz w:val="20"/>
          <w:szCs w:val="20"/>
          <w:u w:val="single" w:color="00B0F0"/>
        </w:rPr>
        <w:t xml:space="preserve">S </w:t>
      </w:r>
      <w:r w:rsidR="00FF311F">
        <w:rPr>
          <w:b/>
          <w:color w:val="FFFFFF" w:themeColor="background1"/>
          <w:sz w:val="20"/>
          <w:szCs w:val="20"/>
          <w:u w:val="single" w:color="00B0F0"/>
        </w:rPr>
        <w:t>_______________________________________________________________________________________</w:t>
      </w:r>
    </w:p>
    <w:p w14:paraId="2101054A" w14:textId="77777777" w:rsidR="009B4836" w:rsidRPr="008C4AFD" w:rsidRDefault="009B4836" w:rsidP="008C4AFD">
      <w:pPr>
        <w:rPr>
          <w:bCs/>
          <w:spacing w:val="20"/>
          <w:szCs w:val="18"/>
        </w:rPr>
      </w:pPr>
    </w:p>
    <w:p w14:paraId="6BC1D818" w14:textId="5F06C002" w:rsidR="000C0C3E" w:rsidRDefault="000C0C3E" w:rsidP="000C0C3E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r w:rsidRPr="004D2F2F">
        <w:rPr>
          <w:b/>
          <w:spacing w:val="20"/>
          <w:sz w:val="18"/>
          <w:szCs w:val="18"/>
        </w:rPr>
        <w:t>PHP Sentiment Analysis</w:t>
      </w:r>
      <w:r>
        <w:rPr>
          <w:bCs/>
          <w:spacing w:val="20"/>
          <w:sz w:val="18"/>
          <w:szCs w:val="18"/>
        </w:rPr>
        <w:t xml:space="preserve"> using </w:t>
      </w:r>
      <w:proofErr w:type="spellStart"/>
      <w:r>
        <w:rPr>
          <w:bCs/>
          <w:spacing w:val="20"/>
          <w:sz w:val="18"/>
          <w:szCs w:val="18"/>
        </w:rPr>
        <w:t>Rubix</w:t>
      </w:r>
      <w:proofErr w:type="spellEnd"/>
      <w:r>
        <w:rPr>
          <w:bCs/>
          <w:spacing w:val="20"/>
          <w:sz w:val="18"/>
          <w:szCs w:val="18"/>
        </w:rPr>
        <w:t>/ML library.</w:t>
      </w:r>
      <w:r w:rsidR="00825D86">
        <w:rPr>
          <w:bCs/>
          <w:spacing w:val="20"/>
          <w:sz w:val="18"/>
          <w:szCs w:val="18"/>
        </w:rPr>
        <w:t xml:space="preserve"> (2020)</w:t>
      </w:r>
    </w:p>
    <w:p w14:paraId="1103A4C9" w14:textId="36FA37F3" w:rsidR="00825D86" w:rsidRDefault="00825D86" w:rsidP="00825D86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r>
        <w:rPr>
          <w:b/>
          <w:bCs/>
          <w:spacing w:val="20"/>
          <w:sz w:val="18"/>
          <w:szCs w:val="18"/>
        </w:rPr>
        <w:t>Face Emotion detection –</w:t>
      </w:r>
      <w:r w:rsidRPr="00E87990">
        <w:rPr>
          <w:bCs/>
          <w:spacing w:val="20"/>
          <w:sz w:val="18"/>
          <w:szCs w:val="18"/>
        </w:rPr>
        <w:t xml:space="preserve"> Uses </w:t>
      </w:r>
      <w:r>
        <w:rPr>
          <w:bCs/>
          <w:spacing w:val="20"/>
          <w:sz w:val="18"/>
          <w:szCs w:val="18"/>
        </w:rPr>
        <w:t>Azure Cognitive services – Face API. (2019)</w:t>
      </w:r>
    </w:p>
    <w:p w14:paraId="070A6116" w14:textId="70099EDF" w:rsidR="00825D86" w:rsidRPr="00825D86" w:rsidRDefault="00825D86" w:rsidP="00825D86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r w:rsidRPr="00E41402">
        <w:rPr>
          <w:b/>
          <w:bCs/>
          <w:spacing w:val="20"/>
          <w:sz w:val="18"/>
          <w:szCs w:val="18"/>
        </w:rPr>
        <w:t xml:space="preserve">Library Management System </w:t>
      </w:r>
      <w:r>
        <w:rPr>
          <w:b/>
          <w:bCs/>
          <w:spacing w:val="20"/>
          <w:sz w:val="18"/>
          <w:szCs w:val="18"/>
        </w:rPr>
        <w:t>–</w:t>
      </w:r>
      <w:r w:rsidRPr="00E41402">
        <w:rPr>
          <w:b/>
          <w:bCs/>
          <w:spacing w:val="20"/>
          <w:sz w:val="18"/>
          <w:szCs w:val="18"/>
        </w:rPr>
        <w:t xml:space="preserve"> </w:t>
      </w:r>
      <w:r>
        <w:rPr>
          <w:bCs/>
          <w:spacing w:val="20"/>
          <w:sz w:val="18"/>
          <w:szCs w:val="18"/>
        </w:rPr>
        <w:t>A PHP project (2019)</w:t>
      </w:r>
    </w:p>
    <w:p w14:paraId="210A99D1" w14:textId="43E7E730" w:rsidR="00825D86" w:rsidRDefault="00825D86" w:rsidP="00825D86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proofErr w:type="spellStart"/>
      <w:r w:rsidRPr="00E41402">
        <w:rPr>
          <w:b/>
          <w:bCs/>
          <w:spacing w:val="20"/>
          <w:sz w:val="18"/>
          <w:szCs w:val="18"/>
        </w:rPr>
        <w:t>ΞDevNetHost</w:t>
      </w:r>
      <w:proofErr w:type="spellEnd"/>
      <w:r w:rsidRPr="00E41402">
        <w:rPr>
          <w:b/>
          <w:bCs/>
          <w:spacing w:val="20"/>
          <w:sz w:val="18"/>
          <w:szCs w:val="18"/>
        </w:rPr>
        <w:t xml:space="preserve"> </w:t>
      </w:r>
      <w:r>
        <w:rPr>
          <w:bCs/>
          <w:spacing w:val="20"/>
          <w:sz w:val="18"/>
          <w:szCs w:val="18"/>
        </w:rPr>
        <w:t>–</w:t>
      </w:r>
      <w:r w:rsidRPr="00E41402">
        <w:rPr>
          <w:bCs/>
          <w:spacing w:val="20"/>
          <w:sz w:val="18"/>
          <w:szCs w:val="18"/>
        </w:rPr>
        <w:t xml:space="preserve"> </w:t>
      </w:r>
      <w:r>
        <w:rPr>
          <w:bCs/>
          <w:spacing w:val="20"/>
          <w:sz w:val="18"/>
          <w:szCs w:val="18"/>
        </w:rPr>
        <w:t xml:space="preserve">A simple app for port forwarding &amp; hosting, Uses XAMPP, </w:t>
      </w:r>
      <w:proofErr w:type="spellStart"/>
      <w:r>
        <w:rPr>
          <w:bCs/>
          <w:spacing w:val="20"/>
          <w:sz w:val="18"/>
          <w:szCs w:val="18"/>
        </w:rPr>
        <w:t>Ngrok</w:t>
      </w:r>
      <w:proofErr w:type="spellEnd"/>
      <w:r>
        <w:rPr>
          <w:bCs/>
          <w:spacing w:val="20"/>
          <w:sz w:val="18"/>
          <w:szCs w:val="18"/>
        </w:rPr>
        <w:t xml:space="preserve"> &amp; VB.net (2018)</w:t>
      </w:r>
    </w:p>
    <w:p w14:paraId="6082F007" w14:textId="1556D470" w:rsidR="00825D86" w:rsidRPr="00825D86" w:rsidRDefault="00825D86" w:rsidP="00825D86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r w:rsidRPr="00E41402">
        <w:rPr>
          <w:b/>
          <w:bCs/>
          <w:spacing w:val="20"/>
          <w:sz w:val="18"/>
          <w:szCs w:val="18"/>
        </w:rPr>
        <w:t>µ</w:t>
      </w:r>
      <w:proofErr w:type="spellStart"/>
      <w:r w:rsidRPr="00E41402">
        <w:rPr>
          <w:b/>
          <w:bCs/>
          <w:spacing w:val="20"/>
          <w:sz w:val="18"/>
          <w:szCs w:val="18"/>
        </w:rPr>
        <w:t>Py</w:t>
      </w:r>
      <w:proofErr w:type="spellEnd"/>
      <w:r w:rsidRPr="00E41402">
        <w:rPr>
          <w:b/>
          <w:bCs/>
          <w:spacing w:val="20"/>
          <w:sz w:val="18"/>
          <w:szCs w:val="18"/>
        </w:rPr>
        <w:t xml:space="preserve"> </w:t>
      </w:r>
      <w:r>
        <w:rPr>
          <w:bCs/>
          <w:spacing w:val="20"/>
          <w:sz w:val="18"/>
          <w:szCs w:val="18"/>
        </w:rPr>
        <w:t>–</w:t>
      </w:r>
      <w:r w:rsidRPr="00E41402">
        <w:rPr>
          <w:bCs/>
          <w:spacing w:val="20"/>
          <w:sz w:val="18"/>
          <w:szCs w:val="18"/>
        </w:rPr>
        <w:t xml:space="preserve"> </w:t>
      </w:r>
      <w:r>
        <w:rPr>
          <w:bCs/>
          <w:spacing w:val="20"/>
          <w:sz w:val="18"/>
          <w:szCs w:val="18"/>
        </w:rPr>
        <w:t>Program for juniors created in VB.net. Includes an online Python IDE and tutorials. (2018)</w:t>
      </w:r>
    </w:p>
    <w:p w14:paraId="42B4CA9F" w14:textId="34345137" w:rsidR="000C0C3E" w:rsidRDefault="0015668D" w:rsidP="000C0C3E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r>
        <w:rPr>
          <w:b/>
          <w:bCs/>
          <w:spacing w:val="20"/>
          <w:sz w:val="18"/>
          <w:szCs w:val="18"/>
        </w:rPr>
        <w:t>W</w:t>
      </w:r>
      <w:r w:rsidR="000C0C3E" w:rsidRPr="00E41402">
        <w:rPr>
          <w:b/>
          <w:bCs/>
          <w:spacing w:val="20"/>
          <w:sz w:val="18"/>
          <w:szCs w:val="18"/>
        </w:rPr>
        <w:t>ebsite (wowos.ddns.net)</w:t>
      </w:r>
      <w:r w:rsidR="000C0C3E">
        <w:rPr>
          <w:bCs/>
          <w:spacing w:val="20"/>
          <w:sz w:val="18"/>
          <w:szCs w:val="18"/>
        </w:rPr>
        <w:t xml:space="preserve"> </w:t>
      </w:r>
      <w:r w:rsidR="000C0C3E" w:rsidRPr="000C2CD1">
        <w:rPr>
          <w:bCs/>
          <w:spacing w:val="20"/>
          <w:sz w:val="18"/>
          <w:szCs w:val="18"/>
        </w:rPr>
        <w:t>XAMPP</w:t>
      </w:r>
      <w:r w:rsidR="000C0C3E">
        <w:rPr>
          <w:bCs/>
          <w:spacing w:val="20"/>
          <w:sz w:val="18"/>
          <w:szCs w:val="18"/>
        </w:rPr>
        <w:t>,</w:t>
      </w:r>
      <w:r w:rsidR="000C0C3E" w:rsidRPr="000C2CD1">
        <w:rPr>
          <w:bCs/>
          <w:spacing w:val="20"/>
          <w:sz w:val="18"/>
          <w:szCs w:val="18"/>
        </w:rPr>
        <w:t xml:space="preserve"> </w:t>
      </w:r>
      <w:proofErr w:type="spellStart"/>
      <w:r w:rsidR="000C0C3E" w:rsidRPr="000C2CD1">
        <w:rPr>
          <w:bCs/>
          <w:spacing w:val="20"/>
          <w:sz w:val="18"/>
          <w:szCs w:val="18"/>
        </w:rPr>
        <w:t>Bitnami</w:t>
      </w:r>
      <w:proofErr w:type="spellEnd"/>
      <w:r w:rsidR="000C0C3E" w:rsidRPr="000C2CD1">
        <w:rPr>
          <w:bCs/>
          <w:spacing w:val="20"/>
          <w:sz w:val="18"/>
          <w:szCs w:val="18"/>
        </w:rPr>
        <w:t xml:space="preserve"> WordPress</w:t>
      </w:r>
      <w:r w:rsidR="000C0C3E">
        <w:rPr>
          <w:bCs/>
          <w:spacing w:val="20"/>
          <w:sz w:val="18"/>
          <w:szCs w:val="18"/>
        </w:rPr>
        <w:t xml:space="preserve"> Stack, OpenSSL, </w:t>
      </w:r>
      <w:proofErr w:type="spellStart"/>
      <w:r w:rsidR="000C0C3E">
        <w:rPr>
          <w:bCs/>
          <w:spacing w:val="20"/>
          <w:sz w:val="18"/>
          <w:szCs w:val="18"/>
        </w:rPr>
        <w:t>Ngrok</w:t>
      </w:r>
      <w:proofErr w:type="spellEnd"/>
      <w:r w:rsidR="000C0C3E">
        <w:rPr>
          <w:bCs/>
          <w:spacing w:val="20"/>
          <w:sz w:val="18"/>
          <w:szCs w:val="18"/>
        </w:rPr>
        <w:t xml:space="preserve"> </w:t>
      </w:r>
      <w:r>
        <w:rPr>
          <w:bCs/>
          <w:spacing w:val="20"/>
          <w:sz w:val="18"/>
          <w:szCs w:val="18"/>
        </w:rPr>
        <w:t>&amp;</w:t>
      </w:r>
      <w:r w:rsidR="000C0C3E">
        <w:rPr>
          <w:bCs/>
          <w:spacing w:val="20"/>
          <w:sz w:val="18"/>
          <w:szCs w:val="18"/>
        </w:rPr>
        <w:t xml:space="preserve"> </w:t>
      </w:r>
      <w:proofErr w:type="spellStart"/>
      <w:r w:rsidR="000C0C3E">
        <w:rPr>
          <w:bCs/>
          <w:spacing w:val="20"/>
          <w:sz w:val="18"/>
          <w:szCs w:val="18"/>
        </w:rPr>
        <w:t>Dynu</w:t>
      </w:r>
      <w:proofErr w:type="spellEnd"/>
      <w:r w:rsidR="00825D86">
        <w:rPr>
          <w:bCs/>
          <w:spacing w:val="20"/>
          <w:sz w:val="18"/>
          <w:szCs w:val="18"/>
        </w:rPr>
        <w:t xml:space="preserve"> (2017)</w:t>
      </w:r>
    </w:p>
    <w:p w14:paraId="517D3A88" w14:textId="133CDC1B" w:rsidR="000C0C3E" w:rsidRDefault="000C0C3E" w:rsidP="000C0C3E">
      <w:pPr>
        <w:rPr>
          <w:b/>
          <w:color w:val="FFFFFF" w:themeColor="background1"/>
          <w:sz w:val="20"/>
          <w:szCs w:val="20"/>
          <w:u w:val="single" w:color="00B0F0"/>
        </w:rPr>
      </w:pPr>
      <w:r>
        <w:rPr>
          <w:b/>
          <w:spacing w:val="20"/>
          <w:sz w:val="20"/>
          <w:szCs w:val="20"/>
          <w:u w:val="single" w:color="00B0F0"/>
        </w:rPr>
        <w:t>CERTIFICATES_</w:t>
      </w:r>
      <w:r w:rsidR="00FF311F">
        <w:rPr>
          <w:b/>
          <w:color w:val="FFFFFF" w:themeColor="background1"/>
          <w:sz w:val="20"/>
          <w:szCs w:val="20"/>
          <w:u w:val="single" w:color="00B0F0"/>
        </w:rPr>
        <w:t>_____________________________________________________________________</w:t>
      </w:r>
      <w:r w:rsidR="00C01547">
        <w:rPr>
          <w:b/>
          <w:color w:val="FFFFFF" w:themeColor="background1"/>
          <w:sz w:val="20"/>
          <w:szCs w:val="20"/>
          <w:u w:val="single" w:color="00B0F0"/>
        </w:rPr>
        <w:t>_____________</w:t>
      </w:r>
      <w:r w:rsidR="00FF311F">
        <w:rPr>
          <w:b/>
          <w:color w:val="FFFFFF" w:themeColor="background1"/>
          <w:sz w:val="20"/>
          <w:szCs w:val="20"/>
          <w:u w:val="single" w:color="00B0F0"/>
        </w:rPr>
        <w:t>_________</w:t>
      </w:r>
    </w:p>
    <w:p w14:paraId="6073783E" w14:textId="77777777" w:rsidR="00FF311F" w:rsidRPr="00FF311F" w:rsidRDefault="00FF311F" w:rsidP="000C0C3E">
      <w:pPr>
        <w:rPr>
          <w:b/>
          <w:color w:val="FFFFFF" w:themeColor="background1"/>
          <w:sz w:val="20"/>
          <w:szCs w:val="20"/>
          <w:u w:val="single" w:color="00B0F0"/>
        </w:rPr>
      </w:pPr>
    </w:p>
    <w:p w14:paraId="47450F44" w14:textId="43744EB7" w:rsidR="0015668D" w:rsidRDefault="0015668D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>
        <w:rPr>
          <w:bCs/>
          <w:sz w:val="18"/>
          <w:szCs w:val="18"/>
        </w:rPr>
        <w:t xml:space="preserve">Data Maestro 2020 – Predict Star </w:t>
      </w:r>
      <w:r w:rsidR="00C525AF">
        <w:rPr>
          <w:bCs/>
          <w:sz w:val="18"/>
          <w:szCs w:val="18"/>
        </w:rPr>
        <w:t>/</w:t>
      </w:r>
      <w:r>
        <w:rPr>
          <w:bCs/>
          <w:sz w:val="18"/>
          <w:szCs w:val="18"/>
        </w:rPr>
        <w:t xml:space="preserve"> Galaxy </w:t>
      </w:r>
      <w:r w:rsidR="00C525AF">
        <w:rPr>
          <w:bCs/>
          <w:sz w:val="18"/>
          <w:szCs w:val="18"/>
        </w:rPr>
        <w:t>/</w:t>
      </w:r>
      <w:r>
        <w:rPr>
          <w:bCs/>
          <w:sz w:val="18"/>
          <w:szCs w:val="18"/>
        </w:rPr>
        <w:t xml:space="preserve"> Neither using a precleaned SDSS</w:t>
      </w:r>
      <w:r w:rsidR="00C525AF">
        <w:rPr>
          <w:bCs/>
          <w:sz w:val="18"/>
          <w:szCs w:val="18"/>
        </w:rPr>
        <w:t xml:space="preserve"> DR3</w:t>
      </w:r>
      <w:r>
        <w:rPr>
          <w:bCs/>
          <w:sz w:val="18"/>
          <w:szCs w:val="18"/>
        </w:rPr>
        <w:t xml:space="preserve"> dataset – Kaggle In-class competition</w:t>
      </w:r>
      <w:r w:rsidR="00C85881">
        <w:rPr>
          <w:bCs/>
          <w:sz w:val="18"/>
          <w:szCs w:val="18"/>
        </w:rPr>
        <w:t xml:space="preserve"> by PICT, Pune</w:t>
      </w:r>
      <w:r>
        <w:rPr>
          <w:bCs/>
          <w:sz w:val="18"/>
          <w:szCs w:val="18"/>
        </w:rPr>
        <w:t xml:space="preserve"> (10</w:t>
      </w:r>
      <w:r w:rsidRPr="0015668D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-17</w:t>
      </w:r>
      <w:r w:rsidRPr="0015668D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Mar 2020)</w:t>
      </w:r>
    </w:p>
    <w:p w14:paraId="7ED87E75" w14:textId="03876943" w:rsidR="00C925D0" w:rsidRDefault="00C925D0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>
        <w:rPr>
          <w:bCs/>
          <w:sz w:val="18"/>
          <w:szCs w:val="18"/>
        </w:rPr>
        <w:t xml:space="preserve">Qualified for Zonal </w:t>
      </w:r>
      <w:r w:rsidR="00DD3AC1">
        <w:rPr>
          <w:bCs/>
          <w:sz w:val="18"/>
          <w:szCs w:val="18"/>
        </w:rPr>
        <w:t xml:space="preserve">round </w:t>
      </w:r>
      <w:r w:rsidR="00D1596D">
        <w:rPr>
          <w:bCs/>
          <w:sz w:val="18"/>
          <w:szCs w:val="18"/>
        </w:rPr>
        <w:t>competition (</w:t>
      </w:r>
      <w:proofErr w:type="spellStart"/>
      <w:r w:rsidR="00C525AF">
        <w:rPr>
          <w:bCs/>
          <w:sz w:val="18"/>
          <w:szCs w:val="18"/>
        </w:rPr>
        <w:t>T</w:t>
      </w:r>
      <w:r w:rsidR="00D1596D">
        <w:rPr>
          <w:bCs/>
          <w:sz w:val="18"/>
          <w:szCs w:val="18"/>
        </w:rPr>
        <w:t>echIITians</w:t>
      </w:r>
      <w:proofErr w:type="spellEnd"/>
      <w:r w:rsidR="00D1596D">
        <w:rPr>
          <w:bCs/>
          <w:sz w:val="18"/>
          <w:szCs w:val="18"/>
        </w:rPr>
        <w:t xml:space="preserve">) on ML &amp; AI </w:t>
      </w:r>
      <w:r w:rsidR="00D01E21">
        <w:rPr>
          <w:bCs/>
          <w:sz w:val="18"/>
          <w:szCs w:val="18"/>
        </w:rPr>
        <w:t xml:space="preserve">by </w:t>
      </w:r>
      <w:proofErr w:type="spellStart"/>
      <w:r w:rsidR="00D01E21">
        <w:rPr>
          <w:bCs/>
          <w:sz w:val="18"/>
          <w:szCs w:val="18"/>
        </w:rPr>
        <w:t>Diginique</w:t>
      </w:r>
      <w:proofErr w:type="spellEnd"/>
      <w:r w:rsidR="00D01E21">
        <w:rPr>
          <w:bCs/>
          <w:sz w:val="18"/>
          <w:szCs w:val="18"/>
        </w:rPr>
        <w:t xml:space="preserve"> </w:t>
      </w:r>
      <w:proofErr w:type="spellStart"/>
      <w:r w:rsidR="00D01E21">
        <w:rPr>
          <w:bCs/>
          <w:sz w:val="18"/>
          <w:szCs w:val="18"/>
        </w:rPr>
        <w:t>techLabs</w:t>
      </w:r>
      <w:proofErr w:type="spellEnd"/>
      <w:r w:rsidR="00D01E21">
        <w:rPr>
          <w:bCs/>
          <w:sz w:val="18"/>
          <w:szCs w:val="18"/>
        </w:rPr>
        <w:t xml:space="preserve"> with Cognizance IIT Roorkee. Final round at IIT Roorkee on 27</w:t>
      </w:r>
      <w:r w:rsidR="00D01E21" w:rsidRPr="00D01E21">
        <w:rPr>
          <w:bCs/>
          <w:sz w:val="18"/>
          <w:szCs w:val="18"/>
          <w:vertAlign w:val="superscript"/>
        </w:rPr>
        <w:t>th</w:t>
      </w:r>
      <w:r w:rsidR="00D01E21">
        <w:rPr>
          <w:bCs/>
          <w:sz w:val="18"/>
          <w:szCs w:val="18"/>
        </w:rPr>
        <w:t>-29</w:t>
      </w:r>
      <w:r w:rsidR="00D01E21" w:rsidRPr="00D01E21">
        <w:rPr>
          <w:bCs/>
          <w:sz w:val="18"/>
          <w:szCs w:val="18"/>
          <w:vertAlign w:val="superscript"/>
        </w:rPr>
        <w:t>th</w:t>
      </w:r>
      <w:r w:rsidR="00D01E21">
        <w:rPr>
          <w:bCs/>
          <w:sz w:val="18"/>
          <w:szCs w:val="18"/>
        </w:rPr>
        <w:t xml:space="preserve"> March 2020 (28</w:t>
      </w:r>
      <w:r w:rsidR="00D01E21" w:rsidRPr="00432BF6">
        <w:rPr>
          <w:bCs/>
          <w:sz w:val="18"/>
          <w:szCs w:val="18"/>
          <w:vertAlign w:val="superscript"/>
        </w:rPr>
        <w:t>th</w:t>
      </w:r>
      <w:r w:rsidR="00D01E21">
        <w:rPr>
          <w:bCs/>
          <w:sz w:val="18"/>
          <w:szCs w:val="18"/>
        </w:rPr>
        <w:t xml:space="preserve"> – 29</w:t>
      </w:r>
      <w:r w:rsidR="00D01E21" w:rsidRPr="00432BF6">
        <w:rPr>
          <w:bCs/>
          <w:sz w:val="18"/>
          <w:szCs w:val="18"/>
          <w:vertAlign w:val="superscript"/>
        </w:rPr>
        <w:t>th</w:t>
      </w:r>
      <w:r w:rsidR="00D01E21">
        <w:rPr>
          <w:bCs/>
          <w:sz w:val="18"/>
          <w:szCs w:val="18"/>
        </w:rPr>
        <w:t xml:space="preserve"> Feb 2020)</w:t>
      </w:r>
    </w:p>
    <w:p w14:paraId="316ED58D" w14:textId="4B1EFCE3" w:rsidR="000C0C3E" w:rsidRPr="00432BF6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>
        <w:rPr>
          <w:bCs/>
          <w:sz w:val="18"/>
          <w:szCs w:val="18"/>
        </w:rPr>
        <w:t xml:space="preserve">Machine Learning &amp; Artificial Intelligence workshop by </w:t>
      </w:r>
      <w:proofErr w:type="spellStart"/>
      <w:r>
        <w:rPr>
          <w:bCs/>
          <w:sz w:val="18"/>
          <w:szCs w:val="18"/>
        </w:rPr>
        <w:t>Diginique</w:t>
      </w:r>
      <w:proofErr w:type="spellEnd"/>
      <w:r>
        <w:rPr>
          <w:bCs/>
          <w:sz w:val="18"/>
          <w:szCs w:val="18"/>
        </w:rPr>
        <w:t xml:space="preserve"> </w:t>
      </w:r>
      <w:proofErr w:type="spellStart"/>
      <w:r>
        <w:rPr>
          <w:bCs/>
          <w:sz w:val="18"/>
          <w:szCs w:val="18"/>
        </w:rPr>
        <w:t>TechLabs</w:t>
      </w:r>
      <w:proofErr w:type="spellEnd"/>
      <w:r>
        <w:rPr>
          <w:bCs/>
          <w:sz w:val="18"/>
          <w:szCs w:val="18"/>
        </w:rPr>
        <w:t xml:space="preserve"> with Cognizance’20 IIT Roorkee at MIT-WPU Pune (28</w:t>
      </w:r>
      <w:r w:rsidRPr="00432BF6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– 29</w:t>
      </w:r>
      <w:r w:rsidRPr="00432BF6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Feb 2020)</w:t>
      </w:r>
    </w:p>
    <w:p w14:paraId="0403620F" w14:textId="77777777" w:rsidR="000C0C3E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>
        <w:rPr>
          <w:bCs/>
          <w:sz w:val="18"/>
          <w:szCs w:val="18"/>
        </w:rPr>
        <w:t>Second prize for Project Competition (PHP Sentiment Analysis) at Government Polytechnic Ahmednagar. (12</w:t>
      </w:r>
      <w:r w:rsidRPr="00432BF6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Feb 2020)</w:t>
      </w:r>
    </w:p>
    <w:p w14:paraId="10D59924" w14:textId="77777777" w:rsidR="000C0C3E" w:rsidRPr="00432BF6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>
        <w:rPr>
          <w:bCs/>
          <w:sz w:val="18"/>
          <w:szCs w:val="18"/>
        </w:rPr>
        <w:t>MLH Local Hack Day sponsored by Microsoft (7</w:t>
      </w:r>
      <w:r w:rsidRPr="00E87990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Dev 2019)</w:t>
      </w:r>
    </w:p>
    <w:p w14:paraId="6D60BCB0" w14:textId="77777777" w:rsidR="000C0C3E" w:rsidRPr="00432BF6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>
        <w:rPr>
          <w:bCs/>
          <w:sz w:val="18"/>
          <w:szCs w:val="18"/>
        </w:rPr>
        <w:t xml:space="preserve">Artificial Intelligence Workshop by Ethical </w:t>
      </w:r>
      <w:proofErr w:type="spellStart"/>
      <w:r>
        <w:rPr>
          <w:bCs/>
          <w:sz w:val="18"/>
          <w:szCs w:val="18"/>
        </w:rPr>
        <w:t>Edufabrica</w:t>
      </w:r>
      <w:proofErr w:type="spellEnd"/>
      <w:r>
        <w:rPr>
          <w:bCs/>
          <w:sz w:val="18"/>
          <w:szCs w:val="18"/>
        </w:rPr>
        <w:t xml:space="preserve"> Pvt, Ltd. (12</w:t>
      </w:r>
      <w:r w:rsidRPr="0050768E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- 13</w:t>
      </w:r>
      <w:r w:rsidRPr="0050768E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Oct 2019)</w:t>
      </w:r>
    </w:p>
    <w:p w14:paraId="33339823" w14:textId="77777777" w:rsidR="000C0C3E" w:rsidRPr="00432BF6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>
        <w:rPr>
          <w:bCs/>
          <w:sz w:val="18"/>
          <w:szCs w:val="18"/>
        </w:rPr>
        <w:t>Android App Development by The Intellect Technologies (25</w:t>
      </w:r>
      <w:r w:rsidRPr="0050768E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- 27</w:t>
      </w:r>
      <w:r w:rsidRPr="0050768E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Sept 2019)</w:t>
      </w:r>
    </w:p>
    <w:p w14:paraId="5D603547" w14:textId="77777777" w:rsidR="000C0C3E" w:rsidRPr="00432BF6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>
        <w:rPr>
          <w:bCs/>
          <w:sz w:val="18"/>
          <w:szCs w:val="18"/>
        </w:rPr>
        <w:t>Quiz, Blind Coding &amp; Paper presentation at Coderbyte-2K19 organized by Government Polytechnic Ahmednagar (29</w:t>
      </w:r>
      <w:r w:rsidRPr="0050768E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- 30</w:t>
      </w:r>
      <w:r w:rsidRPr="0050768E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Jan 2019)</w:t>
      </w:r>
    </w:p>
    <w:p w14:paraId="4EE8D855" w14:textId="77777777" w:rsidR="000C0C3E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>
        <w:rPr>
          <w:bCs/>
          <w:sz w:val="18"/>
          <w:szCs w:val="18"/>
        </w:rPr>
        <w:t>National Level Workshop on Artificial Intelligence at Indian Institute of Science Education &amp; Research (IISER), Pune (12</w:t>
      </w:r>
      <w:r w:rsidRPr="0050768E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Jan 2019)</w:t>
      </w:r>
    </w:p>
    <w:p w14:paraId="55C0122A" w14:textId="77777777" w:rsidR="000C0C3E" w:rsidRPr="00432BF6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 w:rsidRPr="00611FAF">
        <w:rPr>
          <w:bCs/>
          <w:sz w:val="18"/>
          <w:szCs w:val="18"/>
        </w:rPr>
        <w:t>Paper Presentation on Big Data</w:t>
      </w:r>
      <w:r>
        <w:rPr>
          <w:bCs/>
          <w:sz w:val="18"/>
          <w:szCs w:val="18"/>
        </w:rPr>
        <w:t xml:space="preserve"> at Technovision-2K18 organized by Dr. </w:t>
      </w:r>
      <w:proofErr w:type="spellStart"/>
      <w:r>
        <w:rPr>
          <w:bCs/>
          <w:sz w:val="18"/>
          <w:szCs w:val="18"/>
        </w:rPr>
        <w:t>Vithalrao</w:t>
      </w:r>
      <w:proofErr w:type="spellEnd"/>
      <w:r>
        <w:rPr>
          <w:bCs/>
          <w:sz w:val="18"/>
          <w:szCs w:val="18"/>
        </w:rPr>
        <w:t xml:space="preserve"> </w:t>
      </w:r>
      <w:proofErr w:type="spellStart"/>
      <w:r>
        <w:rPr>
          <w:bCs/>
          <w:sz w:val="18"/>
          <w:szCs w:val="18"/>
        </w:rPr>
        <w:t>Vikhe</w:t>
      </w:r>
      <w:proofErr w:type="spellEnd"/>
      <w:r>
        <w:rPr>
          <w:bCs/>
          <w:sz w:val="18"/>
          <w:szCs w:val="18"/>
        </w:rPr>
        <w:t xml:space="preserve"> Patil College of Engineering, Ahmednagar (22</w:t>
      </w:r>
      <w:r w:rsidRPr="0050768E">
        <w:rPr>
          <w:bCs/>
          <w:sz w:val="18"/>
          <w:szCs w:val="18"/>
          <w:vertAlign w:val="superscript"/>
        </w:rPr>
        <w:t>nd</w:t>
      </w:r>
      <w:r>
        <w:rPr>
          <w:bCs/>
          <w:sz w:val="18"/>
          <w:szCs w:val="18"/>
        </w:rPr>
        <w:t xml:space="preserve"> Feb 2018)</w:t>
      </w:r>
    </w:p>
    <w:p w14:paraId="4485B491" w14:textId="77777777" w:rsidR="000C0C3E" w:rsidRPr="00432BF6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 w:rsidRPr="00611FAF">
        <w:rPr>
          <w:bCs/>
          <w:sz w:val="18"/>
          <w:szCs w:val="18"/>
        </w:rPr>
        <w:t xml:space="preserve">State Level Workshop on Machine Learning and Big Data (MLBD-2018) organized by Dr. </w:t>
      </w:r>
      <w:proofErr w:type="spellStart"/>
      <w:r w:rsidRPr="00611FAF">
        <w:rPr>
          <w:bCs/>
          <w:sz w:val="18"/>
          <w:szCs w:val="18"/>
        </w:rPr>
        <w:t>Vithalrao</w:t>
      </w:r>
      <w:proofErr w:type="spellEnd"/>
      <w:r w:rsidRPr="00611FAF">
        <w:rPr>
          <w:bCs/>
          <w:sz w:val="18"/>
          <w:szCs w:val="18"/>
        </w:rPr>
        <w:t xml:space="preserve"> </w:t>
      </w:r>
      <w:proofErr w:type="spellStart"/>
      <w:r w:rsidRPr="00611FAF">
        <w:rPr>
          <w:bCs/>
          <w:sz w:val="18"/>
          <w:szCs w:val="18"/>
        </w:rPr>
        <w:t>Vikhe</w:t>
      </w:r>
      <w:proofErr w:type="spellEnd"/>
      <w:r w:rsidRPr="00611FAF">
        <w:rPr>
          <w:bCs/>
          <w:sz w:val="18"/>
          <w:szCs w:val="18"/>
        </w:rPr>
        <w:t xml:space="preserve"> Patil College of Engineering (20</w:t>
      </w:r>
      <w:r w:rsidRPr="00611FAF">
        <w:rPr>
          <w:bCs/>
          <w:sz w:val="18"/>
          <w:szCs w:val="18"/>
          <w:vertAlign w:val="superscript"/>
        </w:rPr>
        <w:t>th</w:t>
      </w:r>
      <w:r w:rsidRPr="00611FAF">
        <w:rPr>
          <w:bCs/>
          <w:sz w:val="18"/>
          <w:szCs w:val="18"/>
        </w:rPr>
        <w:t xml:space="preserve"> – 21</w:t>
      </w:r>
      <w:r w:rsidRPr="00611FAF">
        <w:rPr>
          <w:bCs/>
          <w:sz w:val="18"/>
          <w:szCs w:val="18"/>
          <w:vertAlign w:val="superscript"/>
        </w:rPr>
        <w:t>st</w:t>
      </w:r>
      <w:r w:rsidRPr="00611FAF">
        <w:rPr>
          <w:bCs/>
          <w:sz w:val="18"/>
          <w:szCs w:val="18"/>
        </w:rPr>
        <w:t xml:space="preserve"> Feb 2018)</w:t>
      </w:r>
    </w:p>
    <w:p w14:paraId="586CFA50" w14:textId="77777777" w:rsidR="000C0C3E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 w:rsidRPr="00611FAF">
        <w:rPr>
          <w:bCs/>
          <w:sz w:val="18"/>
          <w:szCs w:val="18"/>
        </w:rPr>
        <w:t xml:space="preserve">Paper Presentation on Big Data at a State Level Technical Event – Technotsav-2K18 organized by Sau. </w:t>
      </w:r>
      <w:proofErr w:type="spellStart"/>
      <w:r w:rsidRPr="00611FAF">
        <w:rPr>
          <w:bCs/>
          <w:sz w:val="18"/>
          <w:szCs w:val="18"/>
        </w:rPr>
        <w:t>Sundarbai</w:t>
      </w:r>
      <w:proofErr w:type="spellEnd"/>
      <w:r w:rsidRPr="00611FAF">
        <w:rPr>
          <w:bCs/>
          <w:sz w:val="18"/>
          <w:szCs w:val="18"/>
        </w:rPr>
        <w:t xml:space="preserve"> </w:t>
      </w:r>
      <w:proofErr w:type="spellStart"/>
      <w:r w:rsidRPr="00611FAF">
        <w:rPr>
          <w:bCs/>
          <w:sz w:val="18"/>
          <w:szCs w:val="18"/>
        </w:rPr>
        <w:t>Manik</w:t>
      </w:r>
      <w:proofErr w:type="spellEnd"/>
      <w:r w:rsidRPr="00611FAF">
        <w:rPr>
          <w:bCs/>
          <w:sz w:val="18"/>
          <w:szCs w:val="18"/>
        </w:rPr>
        <w:t xml:space="preserve"> </w:t>
      </w:r>
      <w:proofErr w:type="spellStart"/>
      <w:r w:rsidRPr="00611FAF">
        <w:rPr>
          <w:bCs/>
          <w:sz w:val="18"/>
          <w:szCs w:val="18"/>
        </w:rPr>
        <w:t>Adsul</w:t>
      </w:r>
      <w:proofErr w:type="spellEnd"/>
      <w:r w:rsidRPr="00611FAF">
        <w:rPr>
          <w:bCs/>
          <w:sz w:val="18"/>
          <w:szCs w:val="18"/>
        </w:rPr>
        <w:t xml:space="preserve"> Polytechnic (16</w:t>
      </w:r>
      <w:r w:rsidRPr="0050768E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Feb </w:t>
      </w:r>
      <w:r w:rsidRPr="00611FAF">
        <w:rPr>
          <w:bCs/>
          <w:sz w:val="18"/>
          <w:szCs w:val="18"/>
        </w:rPr>
        <w:t>2018)</w:t>
      </w:r>
    </w:p>
    <w:p w14:paraId="67CBAE85" w14:textId="77777777" w:rsidR="000C0C3E" w:rsidRPr="00E87990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 w:rsidRPr="00611FAF">
        <w:rPr>
          <w:bCs/>
          <w:sz w:val="18"/>
          <w:szCs w:val="18"/>
        </w:rPr>
        <w:t>Paper Presentation on Big Data at Government Polytechnic Ahmednagar (15</w:t>
      </w:r>
      <w:r w:rsidRPr="0050768E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Oct </w:t>
      </w:r>
      <w:r w:rsidRPr="00611FAF">
        <w:rPr>
          <w:bCs/>
          <w:sz w:val="18"/>
          <w:szCs w:val="18"/>
        </w:rPr>
        <w:t>2017)</w:t>
      </w:r>
    </w:p>
    <w:p w14:paraId="0BF30DE5" w14:textId="17AF4662" w:rsidR="000C0C3E" w:rsidRDefault="000C0C3E" w:rsidP="000C0C3E">
      <w:pPr>
        <w:ind w:left="-15"/>
        <w:rPr>
          <w:b/>
          <w:spacing w:val="20"/>
          <w:sz w:val="20"/>
          <w:szCs w:val="20"/>
          <w:u w:val="single" w:color="00B0F0"/>
        </w:rPr>
      </w:pPr>
      <w:r>
        <w:rPr>
          <w:b/>
          <w:spacing w:val="20"/>
          <w:sz w:val="20"/>
          <w:szCs w:val="20"/>
          <w:u w:val="single" w:color="00B0F0"/>
        </w:rPr>
        <w:t>ARTICLES</w:t>
      </w:r>
      <w:r w:rsidRPr="000C2CD1">
        <w:rPr>
          <w:b/>
          <w:spacing w:val="20"/>
          <w:sz w:val="20"/>
          <w:szCs w:val="20"/>
          <w:u w:val="single" w:color="00B0F0"/>
        </w:rPr>
        <w:t xml:space="preserve"> </w:t>
      </w:r>
      <w:r>
        <w:rPr>
          <w:b/>
          <w:spacing w:val="20"/>
          <w:sz w:val="20"/>
          <w:szCs w:val="20"/>
          <w:u w:val="single" w:color="00B0F0"/>
        </w:rPr>
        <w:t xml:space="preserve">AND PAPERS </w:t>
      </w:r>
      <w:r w:rsidRPr="000C2CD1">
        <w:rPr>
          <w:b/>
          <w:spacing w:val="20"/>
          <w:sz w:val="20"/>
          <w:szCs w:val="20"/>
          <w:u w:val="single" w:color="00B0F0"/>
        </w:rPr>
        <w:t>P</w:t>
      </w:r>
      <w:r>
        <w:rPr>
          <w:b/>
          <w:spacing w:val="20"/>
          <w:sz w:val="20"/>
          <w:szCs w:val="20"/>
          <w:u w:val="single" w:color="00B0F0"/>
        </w:rPr>
        <w:t>UBLISHED___________________________________________________________</w:t>
      </w:r>
    </w:p>
    <w:p w14:paraId="0668BB0C" w14:textId="77777777" w:rsidR="000C0C3E" w:rsidRPr="000E4DFD" w:rsidRDefault="000C0C3E" w:rsidP="000C0C3E">
      <w:pPr>
        <w:ind w:left="-15"/>
        <w:rPr>
          <w:b/>
          <w:spacing w:val="20"/>
          <w:sz w:val="20"/>
          <w:szCs w:val="20"/>
          <w:u w:val="single" w:color="00B0F0"/>
        </w:rPr>
      </w:pPr>
    </w:p>
    <w:p w14:paraId="7ADC7F51" w14:textId="77777777" w:rsidR="000C0C3E" w:rsidRPr="009E732E" w:rsidRDefault="000C0C3E" w:rsidP="000C0C3E">
      <w:pPr>
        <w:pStyle w:val="ListParagraph"/>
        <w:numPr>
          <w:ilvl w:val="0"/>
          <w:numId w:val="13"/>
        </w:numPr>
        <w:rPr>
          <w:color w:val="000000" w:themeColor="text1"/>
          <w:spacing w:val="20"/>
          <w:sz w:val="18"/>
          <w:szCs w:val="18"/>
        </w:rPr>
      </w:pPr>
      <w:r w:rsidRPr="006A33CA">
        <w:rPr>
          <w:color w:val="000000" w:themeColor="text1"/>
          <w:spacing w:val="20"/>
          <w:sz w:val="18"/>
          <w:szCs w:val="18"/>
        </w:rPr>
        <w:t>Big Data, The Emerging Strategy in Data Management</w:t>
      </w:r>
      <w:r>
        <w:rPr>
          <w:color w:val="000000" w:themeColor="text1"/>
          <w:spacing w:val="20"/>
          <w:sz w:val="18"/>
          <w:szCs w:val="18"/>
        </w:rPr>
        <w:t xml:space="preserve"> (2017)</w:t>
      </w:r>
    </w:p>
    <w:p w14:paraId="780D3CF6" w14:textId="601C60E1" w:rsidR="000C0C3E" w:rsidRDefault="000C0C3E" w:rsidP="000C0C3E">
      <w:pPr>
        <w:pStyle w:val="ListParagraph"/>
        <w:numPr>
          <w:ilvl w:val="0"/>
          <w:numId w:val="13"/>
        </w:numPr>
        <w:rPr>
          <w:color w:val="000000" w:themeColor="text1"/>
          <w:spacing w:val="20"/>
          <w:sz w:val="18"/>
          <w:szCs w:val="18"/>
        </w:rPr>
      </w:pPr>
      <w:r>
        <w:rPr>
          <w:color w:val="000000" w:themeColor="text1"/>
          <w:spacing w:val="20"/>
          <w:sz w:val="18"/>
          <w:szCs w:val="18"/>
        </w:rPr>
        <w:t>Wrote articles for college magazine–</w:t>
      </w:r>
    </w:p>
    <w:p w14:paraId="2EE890FF" w14:textId="77777777" w:rsidR="000C0C3E" w:rsidRPr="000C0C3E" w:rsidRDefault="000C0C3E" w:rsidP="000C0C3E">
      <w:pPr>
        <w:pStyle w:val="ListParagraph"/>
        <w:numPr>
          <w:ilvl w:val="0"/>
          <w:numId w:val="24"/>
        </w:numPr>
        <w:ind w:left="1170"/>
        <w:rPr>
          <w:color w:val="000000" w:themeColor="text1"/>
          <w:spacing w:val="20"/>
          <w:sz w:val="18"/>
          <w:szCs w:val="14"/>
        </w:rPr>
      </w:pPr>
      <w:r w:rsidRPr="000C0C3E">
        <w:rPr>
          <w:color w:val="000000" w:themeColor="text1"/>
          <w:spacing w:val="20"/>
          <w:sz w:val="18"/>
          <w:szCs w:val="14"/>
        </w:rPr>
        <w:t>CLI-GUI-VUI</w:t>
      </w:r>
    </w:p>
    <w:p w14:paraId="2B0F4235" w14:textId="77777777" w:rsidR="000C0C3E" w:rsidRPr="000C0C3E" w:rsidRDefault="000C0C3E" w:rsidP="000C0C3E">
      <w:pPr>
        <w:pStyle w:val="ListParagraph"/>
        <w:numPr>
          <w:ilvl w:val="0"/>
          <w:numId w:val="24"/>
        </w:numPr>
        <w:ind w:left="1170"/>
        <w:rPr>
          <w:color w:val="000000" w:themeColor="text1"/>
          <w:spacing w:val="20"/>
          <w:sz w:val="18"/>
          <w:szCs w:val="14"/>
        </w:rPr>
      </w:pPr>
      <w:r w:rsidRPr="000C0C3E">
        <w:rPr>
          <w:color w:val="000000" w:themeColor="text1"/>
          <w:spacing w:val="20"/>
          <w:sz w:val="18"/>
          <w:szCs w:val="14"/>
        </w:rPr>
        <w:t>Cloud Gaming</w:t>
      </w:r>
    </w:p>
    <w:p w14:paraId="036BAE3E" w14:textId="77777777" w:rsidR="000C0C3E" w:rsidRPr="000C0C3E" w:rsidRDefault="000C0C3E" w:rsidP="000C0C3E">
      <w:pPr>
        <w:pStyle w:val="ListParagraph"/>
        <w:numPr>
          <w:ilvl w:val="0"/>
          <w:numId w:val="24"/>
        </w:numPr>
        <w:ind w:left="1170"/>
        <w:rPr>
          <w:color w:val="000000" w:themeColor="text1"/>
          <w:spacing w:val="20"/>
          <w:sz w:val="18"/>
          <w:szCs w:val="14"/>
        </w:rPr>
      </w:pPr>
      <w:r w:rsidRPr="000C0C3E">
        <w:rPr>
          <w:color w:val="000000" w:themeColor="text1"/>
          <w:spacing w:val="20"/>
          <w:sz w:val="18"/>
          <w:szCs w:val="14"/>
        </w:rPr>
        <w:t>Data Security</w:t>
      </w:r>
    </w:p>
    <w:p w14:paraId="550842D6" w14:textId="77777777" w:rsidR="000C0C3E" w:rsidRPr="000C0C3E" w:rsidRDefault="000C0C3E" w:rsidP="000C0C3E">
      <w:pPr>
        <w:pStyle w:val="ListParagraph"/>
        <w:numPr>
          <w:ilvl w:val="0"/>
          <w:numId w:val="24"/>
        </w:numPr>
        <w:ind w:left="1170"/>
        <w:rPr>
          <w:color w:val="000000" w:themeColor="text1"/>
          <w:spacing w:val="20"/>
          <w:sz w:val="18"/>
          <w:szCs w:val="14"/>
        </w:rPr>
      </w:pPr>
      <w:r w:rsidRPr="000C0C3E">
        <w:rPr>
          <w:color w:val="000000" w:themeColor="text1"/>
          <w:spacing w:val="20"/>
          <w:sz w:val="18"/>
          <w:szCs w:val="14"/>
        </w:rPr>
        <w:t>Differentiate AI, ML &amp; DL</w:t>
      </w:r>
    </w:p>
    <w:p w14:paraId="38F8DC11" w14:textId="77777777" w:rsidR="000C0C3E" w:rsidRPr="000C0C3E" w:rsidRDefault="000C0C3E" w:rsidP="000C0C3E">
      <w:pPr>
        <w:pStyle w:val="ListParagraph"/>
        <w:numPr>
          <w:ilvl w:val="0"/>
          <w:numId w:val="24"/>
        </w:numPr>
        <w:ind w:left="1170"/>
        <w:rPr>
          <w:color w:val="000000" w:themeColor="text1"/>
          <w:spacing w:val="20"/>
          <w:sz w:val="18"/>
          <w:szCs w:val="14"/>
        </w:rPr>
      </w:pPr>
      <w:r w:rsidRPr="000C0C3E">
        <w:rPr>
          <w:color w:val="000000" w:themeColor="text1"/>
          <w:spacing w:val="20"/>
          <w:sz w:val="18"/>
          <w:szCs w:val="14"/>
        </w:rPr>
        <w:t>Photon Computing</w:t>
      </w:r>
    </w:p>
    <w:p w14:paraId="3E1F473A" w14:textId="77777777" w:rsidR="000C0C3E" w:rsidRPr="000C0C3E" w:rsidRDefault="000C0C3E" w:rsidP="000C0C3E">
      <w:pPr>
        <w:pStyle w:val="ListParagraph"/>
        <w:numPr>
          <w:ilvl w:val="0"/>
          <w:numId w:val="24"/>
        </w:numPr>
        <w:ind w:left="1170"/>
        <w:rPr>
          <w:color w:val="000000" w:themeColor="text1"/>
          <w:spacing w:val="20"/>
          <w:sz w:val="18"/>
          <w:szCs w:val="14"/>
        </w:rPr>
      </w:pPr>
      <w:r w:rsidRPr="000C0C3E">
        <w:rPr>
          <w:color w:val="000000" w:themeColor="text1"/>
          <w:spacing w:val="20"/>
          <w:sz w:val="18"/>
          <w:szCs w:val="14"/>
        </w:rPr>
        <w:t>Quantum Computing</w:t>
      </w:r>
    </w:p>
    <w:p w14:paraId="50FC47BF" w14:textId="77777777" w:rsidR="000C0C3E" w:rsidRPr="000C0C3E" w:rsidRDefault="000C0C3E" w:rsidP="000C0C3E">
      <w:pPr>
        <w:pStyle w:val="ListParagraph"/>
        <w:numPr>
          <w:ilvl w:val="0"/>
          <w:numId w:val="24"/>
        </w:numPr>
        <w:ind w:left="1170"/>
        <w:rPr>
          <w:color w:val="000000" w:themeColor="text1"/>
          <w:spacing w:val="20"/>
          <w:sz w:val="18"/>
          <w:szCs w:val="14"/>
        </w:rPr>
      </w:pPr>
      <w:r w:rsidRPr="000C0C3E">
        <w:rPr>
          <w:color w:val="000000" w:themeColor="text1"/>
          <w:spacing w:val="20"/>
          <w:sz w:val="18"/>
          <w:szCs w:val="14"/>
        </w:rPr>
        <w:t>Quantum Neural Network</w:t>
      </w:r>
    </w:p>
    <w:p w14:paraId="795955C1" w14:textId="77777777" w:rsidR="000C0C3E" w:rsidRPr="000C0C3E" w:rsidRDefault="000C0C3E" w:rsidP="000C0C3E">
      <w:pPr>
        <w:pStyle w:val="ListParagraph"/>
        <w:numPr>
          <w:ilvl w:val="0"/>
          <w:numId w:val="24"/>
        </w:numPr>
        <w:ind w:left="1170"/>
        <w:rPr>
          <w:color w:val="000000" w:themeColor="text1"/>
          <w:spacing w:val="20"/>
          <w:sz w:val="18"/>
          <w:szCs w:val="14"/>
        </w:rPr>
      </w:pPr>
      <w:r w:rsidRPr="000C0C3E">
        <w:rPr>
          <w:color w:val="000000" w:themeColor="text1"/>
          <w:spacing w:val="20"/>
          <w:sz w:val="18"/>
          <w:szCs w:val="14"/>
        </w:rPr>
        <w:t>The CPU wars</w:t>
      </w:r>
    </w:p>
    <w:p w14:paraId="733BD87A" w14:textId="77777777" w:rsidR="000C0C3E" w:rsidRPr="000C0C3E" w:rsidRDefault="000C0C3E" w:rsidP="000C0C3E">
      <w:pPr>
        <w:pStyle w:val="ListParagraph"/>
        <w:numPr>
          <w:ilvl w:val="0"/>
          <w:numId w:val="24"/>
        </w:numPr>
        <w:ind w:left="1170"/>
        <w:rPr>
          <w:color w:val="000000" w:themeColor="text1"/>
          <w:spacing w:val="20"/>
          <w:sz w:val="18"/>
          <w:szCs w:val="14"/>
        </w:rPr>
      </w:pPr>
      <w:r w:rsidRPr="000C0C3E">
        <w:rPr>
          <w:color w:val="000000" w:themeColor="text1"/>
          <w:spacing w:val="20"/>
          <w:sz w:val="18"/>
          <w:szCs w:val="14"/>
        </w:rPr>
        <w:t>The evolution of mankind v2.0</w:t>
      </w:r>
    </w:p>
    <w:p w14:paraId="131D1C9C" w14:textId="59ECBAD4" w:rsidR="000E4DFD" w:rsidRPr="000C0C3E" w:rsidRDefault="000C0C3E" w:rsidP="000C0C3E">
      <w:pPr>
        <w:pStyle w:val="ListParagraph"/>
        <w:numPr>
          <w:ilvl w:val="0"/>
          <w:numId w:val="24"/>
        </w:numPr>
        <w:tabs>
          <w:tab w:val="left" w:pos="7395"/>
        </w:tabs>
        <w:ind w:left="1170"/>
        <w:rPr>
          <w:sz w:val="16"/>
          <w:szCs w:val="20"/>
        </w:rPr>
      </w:pPr>
      <w:r w:rsidRPr="000C0C3E">
        <w:rPr>
          <w:color w:val="000000" w:themeColor="text1"/>
          <w:spacing w:val="20"/>
          <w:sz w:val="18"/>
          <w:szCs w:val="14"/>
        </w:rPr>
        <w:lastRenderedPageBreak/>
        <w:t>The era of RTX graphics</w:t>
      </w:r>
    </w:p>
    <w:sectPr w:rsidR="000E4DFD" w:rsidRPr="000C0C3E" w:rsidSect="000E4DFD">
      <w:headerReference w:type="default" r:id="rId17"/>
      <w:pgSz w:w="12240" w:h="15840"/>
      <w:pgMar w:top="630" w:right="720" w:bottom="180" w:left="720" w:header="27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6D5E56" w14:textId="77777777" w:rsidR="00D62B1A" w:rsidRDefault="00D62B1A" w:rsidP="000C45FF">
      <w:r>
        <w:separator/>
      </w:r>
    </w:p>
  </w:endnote>
  <w:endnote w:type="continuationSeparator" w:id="0">
    <w:p w14:paraId="2BA311FF" w14:textId="77777777" w:rsidR="00D62B1A" w:rsidRDefault="00D62B1A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F97A45" w14:textId="77777777" w:rsidR="00D62B1A" w:rsidRDefault="00D62B1A" w:rsidP="000C45FF">
      <w:r>
        <w:separator/>
      </w:r>
    </w:p>
  </w:footnote>
  <w:footnote w:type="continuationSeparator" w:id="0">
    <w:p w14:paraId="3F41EBE3" w14:textId="77777777" w:rsidR="00D62B1A" w:rsidRDefault="00D62B1A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11176F" w14:textId="77777777" w:rsidR="004D2F2F" w:rsidRDefault="004D2F2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4C70A88" wp14:editId="22EBDAED">
          <wp:simplePos x="0" y="0"/>
          <wp:positionH relativeFrom="page">
            <wp:posOffset>170815</wp:posOffset>
          </wp:positionH>
          <wp:positionV relativeFrom="margin">
            <wp:align>top</wp:align>
          </wp:positionV>
          <wp:extent cx="7260336" cy="9628632"/>
          <wp:effectExtent l="0" t="0" r="0" b="0"/>
          <wp:wrapNone/>
          <wp:docPr id="26" name="Graphic 26" descr="decorative el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25pt;height:11.25pt" o:bullet="t">
        <v:imagedata r:id="rId1" o:title="mso231"/>
      </v:shape>
    </w:pict>
  </w:numPicBullet>
  <w:abstractNum w:abstractNumId="0" w15:restartNumberingAfterBreak="0">
    <w:nsid w:val="0060135D"/>
    <w:multiLevelType w:val="hybridMultilevel"/>
    <w:tmpl w:val="3228A5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549E3"/>
    <w:multiLevelType w:val="hybridMultilevel"/>
    <w:tmpl w:val="BE902BA6"/>
    <w:lvl w:ilvl="0" w:tplc="0409000B">
      <w:start w:val="1"/>
      <w:numFmt w:val="bullet"/>
      <w:lvlText w:val=""/>
      <w:lvlJc w:val="left"/>
      <w:pPr>
        <w:ind w:left="114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2" w15:restartNumberingAfterBreak="0">
    <w:nsid w:val="0811342D"/>
    <w:multiLevelType w:val="hybridMultilevel"/>
    <w:tmpl w:val="A4FCE1F6"/>
    <w:lvl w:ilvl="0" w:tplc="AA66BC8A">
      <w:numFmt w:val="bullet"/>
      <w:lvlText w:val="-"/>
      <w:lvlJc w:val="left"/>
      <w:pPr>
        <w:ind w:left="108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636E3F"/>
    <w:multiLevelType w:val="hybridMultilevel"/>
    <w:tmpl w:val="4A983D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C0A73"/>
    <w:multiLevelType w:val="hybridMultilevel"/>
    <w:tmpl w:val="E7509A1C"/>
    <w:lvl w:ilvl="0" w:tplc="04090009">
      <w:start w:val="1"/>
      <w:numFmt w:val="bullet"/>
      <w:lvlText w:val=""/>
      <w:lvlJc w:val="left"/>
      <w:pPr>
        <w:ind w:left="7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177B7136"/>
    <w:multiLevelType w:val="hybridMultilevel"/>
    <w:tmpl w:val="CB24DCD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AE65BB"/>
    <w:multiLevelType w:val="hybridMultilevel"/>
    <w:tmpl w:val="E6F28B1C"/>
    <w:lvl w:ilvl="0" w:tplc="04090009">
      <w:start w:val="1"/>
      <w:numFmt w:val="bullet"/>
      <w:lvlText w:val=""/>
      <w:lvlJc w:val="left"/>
      <w:pPr>
        <w:ind w:left="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7" w15:restartNumberingAfterBreak="0">
    <w:nsid w:val="26B92F85"/>
    <w:multiLevelType w:val="hybridMultilevel"/>
    <w:tmpl w:val="688298B4"/>
    <w:lvl w:ilvl="0" w:tplc="04090009">
      <w:start w:val="1"/>
      <w:numFmt w:val="bullet"/>
      <w:lvlText w:val=""/>
      <w:lvlJc w:val="left"/>
      <w:pPr>
        <w:ind w:left="7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8" w15:restartNumberingAfterBreak="0">
    <w:nsid w:val="348F097E"/>
    <w:multiLevelType w:val="hybridMultilevel"/>
    <w:tmpl w:val="ACF4A4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344BFF"/>
    <w:multiLevelType w:val="hybridMultilevel"/>
    <w:tmpl w:val="835E129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0C7122"/>
    <w:multiLevelType w:val="hybridMultilevel"/>
    <w:tmpl w:val="CB8C753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8801D4"/>
    <w:multiLevelType w:val="hybridMultilevel"/>
    <w:tmpl w:val="92148D1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0953AD"/>
    <w:multiLevelType w:val="hybridMultilevel"/>
    <w:tmpl w:val="B56A2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CA5696"/>
    <w:multiLevelType w:val="hybridMultilevel"/>
    <w:tmpl w:val="09E4C8A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011D1C"/>
    <w:multiLevelType w:val="hybridMultilevel"/>
    <w:tmpl w:val="05CCB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477DC0"/>
    <w:multiLevelType w:val="hybridMultilevel"/>
    <w:tmpl w:val="10AAB4A2"/>
    <w:lvl w:ilvl="0" w:tplc="0409000B">
      <w:start w:val="1"/>
      <w:numFmt w:val="bullet"/>
      <w:lvlText w:val=""/>
      <w:lvlJc w:val="left"/>
      <w:pPr>
        <w:ind w:left="105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17" w:hanging="360"/>
      </w:pPr>
      <w:rPr>
        <w:rFonts w:ascii="Wingdings" w:hAnsi="Wingdings" w:hint="default"/>
      </w:rPr>
    </w:lvl>
  </w:abstractNum>
  <w:abstractNum w:abstractNumId="16" w15:restartNumberingAfterBreak="0">
    <w:nsid w:val="4B652837"/>
    <w:multiLevelType w:val="hybridMultilevel"/>
    <w:tmpl w:val="21F0457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854620C"/>
    <w:multiLevelType w:val="hybridMultilevel"/>
    <w:tmpl w:val="729C4842"/>
    <w:lvl w:ilvl="0" w:tplc="04090009">
      <w:start w:val="1"/>
      <w:numFmt w:val="bullet"/>
      <w:lvlText w:val=""/>
      <w:lvlJc w:val="left"/>
      <w:pPr>
        <w:ind w:left="7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8" w15:restartNumberingAfterBreak="0">
    <w:nsid w:val="59F71F1A"/>
    <w:multiLevelType w:val="hybridMultilevel"/>
    <w:tmpl w:val="BFBADC4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D502B5"/>
    <w:multiLevelType w:val="hybridMultilevel"/>
    <w:tmpl w:val="F2AC34B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2F5CE4"/>
    <w:multiLevelType w:val="hybridMultilevel"/>
    <w:tmpl w:val="9E12AE60"/>
    <w:lvl w:ilvl="0" w:tplc="AA66BC8A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7C5174"/>
    <w:multiLevelType w:val="hybridMultilevel"/>
    <w:tmpl w:val="445AC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F532A6"/>
    <w:multiLevelType w:val="hybridMultilevel"/>
    <w:tmpl w:val="B7D628B2"/>
    <w:lvl w:ilvl="0" w:tplc="0CC2B3A0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010BCA"/>
    <w:multiLevelType w:val="hybridMultilevel"/>
    <w:tmpl w:val="D7EAB3D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13689C"/>
    <w:multiLevelType w:val="hybridMultilevel"/>
    <w:tmpl w:val="0C22E9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D4073E"/>
    <w:multiLevelType w:val="hybridMultilevel"/>
    <w:tmpl w:val="0A408B9A"/>
    <w:lvl w:ilvl="0" w:tplc="04090009">
      <w:start w:val="1"/>
      <w:numFmt w:val="bullet"/>
      <w:lvlText w:val=""/>
      <w:lvlJc w:val="left"/>
      <w:pPr>
        <w:ind w:left="7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6" w15:restartNumberingAfterBreak="0">
    <w:nsid w:val="7B4E3863"/>
    <w:multiLevelType w:val="hybridMultilevel"/>
    <w:tmpl w:val="DA50A7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8"/>
  </w:num>
  <w:num w:numId="3">
    <w:abstractNumId w:val="9"/>
  </w:num>
  <w:num w:numId="4">
    <w:abstractNumId w:val="6"/>
  </w:num>
  <w:num w:numId="5">
    <w:abstractNumId w:val="5"/>
  </w:num>
  <w:num w:numId="6">
    <w:abstractNumId w:val="19"/>
  </w:num>
  <w:num w:numId="7">
    <w:abstractNumId w:val="11"/>
  </w:num>
  <w:num w:numId="8">
    <w:abstractNumId w:val="17"/>
  </w:num>
  <w:num w:numId="9">
    <w:abstractNumId w:val="10"/>
  </w:num>
  <w:num w:numId="10">
    <w:abstractNumId w:val="13"/>
  </w:num>
  <w:num w:numId="11">
    <w:abstractNumId w:val="15"/>
  </w:num>
  <w:num w:numId="12">
    <w:abstractNumId w:val="26"/>
  </w:num>
  <w:num w:numId="13">
    <w:abstractNumId w:val="0"/>
  </w:num>
  <w:num w:numId="14">
    <w:abstractNumId w:val="25"/>
  </w:num>
  <w:num w:numId="15">
    <w:abstractNumId w:val="4"/>
  </w:num>
  <w:num w:numId="16">
    <w:abstractNumId w:val="1"/>
  </w:num>
  <w:num w:numId="17">
    <w:abstractNumId w:val="7"/>
  </w:num>
  <w:num w:numId="18">
    <w:abstractNumId w:val="22"/>
  </w:num>
  <w:num w:numId="19">
    <w:abstractNumId w:val="3"/>
  </w:num>
  <w:num w:numId="20">
    <w:abstractNumId w:val="12"/>
  </w:num>
  <w:num w:numId="21">
    <w:abstractNumId w:val="21"/>
  </w:num>
  <w:num w:numId="22">
    <w:abstractNumId w:val="14"/>
  </w:num>
  <w:num w:numId="23">
    <w:abstractNumId w:val="8"/>
  </w:num>
  <w:num w:numId="24">
    <w:abstractNumId w:val="24"/>
  </w:num>
  <w:num w:numId="25">
    <w:abstractNumId w:val="20"/>
  </w:num>
  <w:num w:numId="26">
    <w:abstractNumId w:val="2"/>
  </w:num>
  <w:num w:numId="2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948"/>
    <w:rsid w:val="00002BFF"/>
    <w:rsid w:val="000150E3"/>
    <w:rsid w:val="00036450"/>
    <w:rsid w:val="00055F30"/>
    <w:rsid w:val="0006022A"/>
    <w:rsid w:val="00083C0B"/>
    <w:rsid w:val="000932A3"/>
    <w:rsid w:val="00096833"/>
    <w:rsid w:val="0009702D"/>
    <w:rsid w:val="000B3ADC"/>
    <w:rsid w:val="000C0C3E"/>
    <w:rsid w:val="000C2CD1"/>
    <w:rsid w:val="000C45FF"/>
    <w:rsid w:val="000D6703"/>
    <w:rsid w:val="000E3FD1"/>
    <w:rsid w:val="000E4DFD"/>
    <w:rsid w:val="00112054"/>
    <w:rsid w:val="0011472D"/>
    <w:rsid w:val="001525E1"/>
    <w:rsid w:val="001556D3"/>
    <w:rsid w:val="0015668D"/>
    <w:rsid w:val="00180329"/>
    <w:rsid w:val="00180E6B"/>
    <w:rsid w:val="0019001F"/>
    <w:rsid w:val="00191090"/>
    <w:rsid w:val="001A74A5"/>
    <w:rsid w:val="001B2ABD"/>
    <w:rsid w:val="001B3690"/>
    <w:rsid w:val="001C68CD"/>
    <w:rsid w:val="001E0391"/>
    <w:rsid w:val="001E1759"/>
    <w:rsid w:val="001F1ECC"/>
    <w:rsid w:val="00232CD3"/>
    <w:rsid w:val="002400EB"/>
    <w:rsid w:val="0024016B"/>
    <w:rsid w:val="00247351"/>
    <w:rsid w:val="00247706"/>
    <w:rsid w:val="00247918"/>
    <w:rsid w:val="00251948"/>
    <w:rsid w:val="00256CF7"/>
    <w:rsid w:val="002656F4"/>
    <w:rsid w:val="00275390"/>
    <w:rsid w:val="002871F9"/>
    <w:rsid w:val="002B44C2"/>
    <w:rsid w:val="002B6D9F"/>
    <w:rsid w:val="002C6ABE"/>
    <w:rsid w:val="002F1937"/>
    <w:rsid w:val="0030481B"/>
    <w:rsid w:val="00322A48"/>
    <w:rsid w:val="003230E5"/>
    <w:rsid w:val="00362B58"/>
    <w:rsid w:val="0037121F"/>
    <w:rsid w:val="00390550"/>
    <w:rsid w:val="003939FA"/>
    <w:rsid w:val="003C713D"/>
    <w:rsid w:val="003C7B41"/>
    <w:rsid w:val="003F0FCF"/>
    <w:rsid w:val="003F108B"/>
    <w:rsid w:val="004071FC"/>
    <w:rsid w:val="00432BF6"/>
    <w:rsid w:val="00445947"/>
    <w:rsid w:val="00454788"/>
    <w:rsid w:val="00467BB8"/>
    <w:rsid w:val="00476022"/>
    <w:rsid w:val="004813B3"/>
    <w:rsid w:val="00490655"/>
    <w:rsid w:val="00496591"/>
    <w:rsid w:val="004B1C5E"/>
    <w:rsid w:val="004C63E4"/>
    <w:rsid w:val="004C7EAB"/>
    <w:rsid w:val="004D2F2F"/>
    <w:rsid w:val="004D3011"/>
    <w:rsid w:val="004E151C"/>
    <w:rsid w:val="0050555C"/>
    <w:rsid w:val="0050768E"/>
    <w:rsid w:val="00516CAF"/>
    <w:rsid w:val="005262AC"/>
    <w:rsid w:val="00527C1E"/>
    <w:rsid w:val="005400E2"/>
    <w:rsid w:val="00595636"/>
    <w:rsid w:val="00595EAE"/>
    <w:rsid w:val="00597C2C"/>
    <w:rsid w:val="00597F0E"/>
    <w:rsid w:val="005A5B7E"/>
    <w:rsid w:val="005B14FE"/>
    <w:rsid w:val="005C4738"/>
    <w:rsid w:val="005C52A2"/>
    <w:rsid w:val="005E1824"/>
    <w:rsid w:val="005E39D0"/>
    <w:rsid w:val="005E39D5"/>
    <w:rsid w:val="005F09EF"/>
    <w:rsid w:val="00600670"/>
    <w:rsid w:val="00611FAF"/>
    <w:rsid w:val="0062123A"/>
    <w:rsid w:val="00626CFF"/>
    <w:rsid w:val="00633927"/>
    <w:rsid w:val="00636E17"/>
    <w:rsid w:val="00646E75"/>
    <w:rsid w:val="00656944"/>
    <w:rsid w:val="00660364"/>
    <w:rsid w:val="006614BE"/>
    <w:rsid w:val="006644D0"/>
    <w:rsid w:val="006771D0"/>
    <w:rsid w:val="006808F9"/>
    <w:rsid w:val="006A33CA"/>
    <w:rsid w:val="006A62CC"/>
    <w:rsid w:val="006B0E2D"/>
    <w:rsid w:val="006E19E7"/>
    <w:rsid w:val="006E2798"/>
    <w:rsid w:val="006E39F9"/>
    <w:rsid w:val="00700979"/>
    <w:rsid w:val="00715FCB"/>
    <w:rsid w:val="0072401D"/>
    <w:rsid w:val="0072689A"/>
    <w:rsid w:val="00743101"/>
    <w:rsid w:val="00762C62"/>
    <w:rsid w:val="00763D8E"/>
    <w:rsid w:val="0076797C"/>
    <w:rsid w:val="007867A0"/>
    <w:rsid w:val="007927F5"/>
    <w:rsid w:val="00794E30"/>
    <w:rsid w:val="007A3CB6"/>
    <w:rsid w:val="007C2D92"/>
    <w:rsid w:val="00802CA0"/>
    <w:rsid w:val="00825D86"/>
    <w:rsid w:val="00826B67"/>
    <w:rsid w:val="00835780"/>
    <w:rsid w:val="00860FCE"/>
    <w:rsid w:val="008749D8"/>
    <w:rsid w:val="008A5892"/>
    <w:rsid w:val="008B6372"/>
    <w:rsid w:val="008C4AFD"/>
    <w:rsid w:val="008C79DF"/>
    <w:rsid w:val="008D649D"/>
    <w:rsid w:val="0091719E"/>
    <w:rsid w:val="00960064"/>
    <w:rsid w:val="00963811"/>
    <w:rsid w:val="009A2A71"/>
    <w:rsid w:val="009B4836"/>
    <w:rsid w:val="009B70FB"/>
    <w:rsid w:val="009D45C4"/>
    <w:rsid w:val="009E732E"/>
    <w:rsid w:val="00A2118D"/>
    <w:rsid w:val="00A34BE3"/>
    <w:rsid w:val="00A34C19"/>
    <w:rsid w:val="00A43CEA"/>
    <w:rsid w:val="00A53F7C"/>
    <w:rsid w:val="00A64BF0"/>
    <w:rsid w:val="00A92D96"/>
    <w:rsid w:val="00AC634C"/>
    <w:rsid w:val="00AC7902"/>
    <w:rsid w:val="00AD76E2"/>
    <w:rsid w:val="00AF43E1"/>
    <w:rsid w:val="00AF72DF"/>
    <w:rsid w:val="00B10F11"/>
    <w:rsid w:val="00B20152"/>
    <w:rsid w:val="00B41145"/>
    <w:rsid w:val="00B412A4"/>
    <w:rsid w:val="00B4420F"/>
    <w:rsid w:val="00B4445A"/>
    <w:rsid w:val="00B44BB4"/>
    <w:rsid w:val="00B532F8"/>
    <w:rsid w:val="00B65207"/>
    <w:rsid w:val="00B70850"/>
    <w:rsid w:val="00B74B1A"/>
    <w:rsid w:val="00B91EB2"/>
    <w:rsid w:val="00C01226"/>
    <w:rsid w:val="00C01547"/>
    <w:rsid w:val="00C066B6"/>
    <w:rsid w:val="00C149F0"/>
    <w:rsid w:val="00C16C13"/>
    <w:rsid w:val="00C21965"/>
    <w:rsid w:val="00C236B0"/>
    <w:rsid w:val="00C2570F"/>
    <w:rsid w:val="00C27471"/>
    <w:rsid w:val="00C37BA1"/>
    <w:rsid w:val="00C41990"/>
    <w:rsid w:val="00C44574"/>
    <w:rsid w:val="00C4674C"/>
    <w:rsid w:val="00C506CF"/>
    <w:rsid w:val="00C51570"/>
    <w:rsid w:val="00C525AF"/>
    <w:rsid w:val="00C53F19"/>
    <w:rsid w:val="00C6201E"/>
    <w:rsid w:val="00C658B9"/>
    <w:rsid w:val="00C702F9"/>
    <w:rsid w:val="00C72BED"/>
    <w:rsid w:val="00C7622A"/>
    <w:rsid w:val="00C85881"/>
    <w:rsid w:val="00C925D0"/>
    <w:rsid w:val="00C94422"/>
    <w:rsid w:val="00C9578B"/>
    <w:rsid w:val="00CB69C2"/>
    <w:rsid w:val="00CD0DC2"/>
    <w:rsid w:val="00CE12AC"/>
    <w:rsid w:val="00CF0C48"/>
    <w:rsid w:val="00CF3DE1"/>
    <w:rsid w:val="00CF3FF1"/>
    <w:rsid w:val="00D01E21"/>
    <w:rsid w:val="00D12303"/>
    <w:rsid w:val="00D1596D"/>
    <w:rsid w:val="00D2522B"/>
    <w:rsid w:val="00D3638E"/>
    <w:rsid w:val="00D3731A"/>
    <w:rsid w:val="00D5459D"/>
    <w:rsid w:val="00D55801"/>
    <w:rsid w:val="00D56558"/>
    <w:rsid w:val="00D565BA"/>
    <w:rsid w:val="00D62B1A"/>
    <w:rsid w:val="00D654C7"/>
    <w:rsid w:val="00D704D2"/>
    <w:rsid w:val="00DB60A9"/>
    <w:rsid w:val="00DD172A"/>
    <w:rsid w:val="00DD3AC1"/>
    <w:rsid w:val="00DD5D80"/>
    <w:rsid w:val="00E06FD4"/>
    <w:rsid w:val="00E25A26"/>
    <w:rsid w:val="00E41402"/>
    <w:rsid w:val="00E4381A"/>
    <w:rsid w:val="00E55D74"/>
    <w:rsid w:val="00E64D40"/>
    <w:rsid w:val="00E74889"/>
    <w:rsid w:val="00E756C3"/>
    <w:rsid w:val="00E87990"/>
    <w:rsid w:val="00E93AD5"/>
    <w:rsid w:val="00EC5B95"/>
    <w:rsid w:val="00EC72BA"/>
    <w:rsid w:val="00EE7089"/>
    <w:rsid w:val="00EF4404"/>
    <w:rsid w:val="00EF5E12"/>
    <w:rsid w:val="00F243E4"/>
    <w:rsid w:val="00F3133D"/>
    <w:rsid w:val="00F320FF"/>
    <w:rsid w:val="00F35CDC"/>
    <w:rsid w:val="00F37A88"/>
    <w:rsid w:val="00F51E0D"/>
    <w:rsid w:val="00F53CA3"/>
    <w:rsid w:val="00F60274"/>
    <w:rsid w:val="00F60F2E"/>
    <w:rsid w:val="00F65152"/>
    <w:rsid w:val="00F66DA9"/>
    <w:rsid w:val="00F77FB9"/>
    <w:rsid w:val="00F816A6"/>
    <w:rsid w:val="00F94276"/>
    <w:rsid w:val="00FB068F"/>
    <w:rsid w:val="00FC08E8"/>
    <w:rsid w:val="00FF3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D6F3BA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C37BA1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20"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C37BA1"/>
    <w:rPr>
      <w:color w:val="DD8047" w:themeColor="accent2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paragraph" w:styleId="ListParagraph">
    <w:name w:val="List Paragraph"/>
    <w:basedOn w:val="Normal"/>
    <w:uiPriority w:val="34"/>
    <w:qFormat/>
    <w:rsid w:val="001B3690"/>
    <w:pPr>
      <w:spacing w:after="160" w:line="259" w:lineRule="auto"/>
      <w:ind w:left="720"/>
      <w:contextualSpacing/>
    </w:pPr>
    <w:rPr>
      <w:rFonts w:eastAsiaTheme="minorHAnsi"/>
      <w:sz w:val="22"/>
      <w:lang w:eastAsia="en-US"/>
    </w:rPr>
  </w:style>
  <w:style w:type="table" w:styleId="PlainTable1">
    <w:name w:val="Plain Table 1"/>
    <w:basedOn w:val="TableNormal"/>
    <w:uiPriority w:val="41"/>
    <w:rsid w:val="00595EA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Style1">
    <w:name w:val="Style1"/>
    <w:basedOn w:val="TableNormal"/>
    <w:uiPriority w:val="99"/>
    <w:rsid w:val="00595EAE"/>
    <w:tblPr/>
  </w:style>
  <w:style w:type="table" w:customStyle="1" w:styleId="Style2">
    <w:name w:val="Style2"/>
    <w:basedOn w:val="TableNormal"/>
    <w:uiPriority w:val="99"/>
    <w:rsid w:val="00595EAE"/>
    <w:tblPr/>
  </w:style>
  <w:style w:type="character" w:styleId="Strong">
    <w:name w:val="Strong"/>
    <w:basedOn w:val="DefaultParagraphFont"/>
    <w:uiPriority w:val="22"/>
    <w:qFormat/>
    <w:rsid w:val="00E41402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490655"/>
    <w:rPr>
      <w:color w:val="704404" w:themeColor="followedHyperlink"/>
      <w:u w:val="single"/>
    </w:rPr>
  </w:style>
  <w:style w:type="table" w:styleId="PlainTable2">
    <w:name w:val="Plain Table 2"/>
    <w:basedOn w:val="TableNormal"/>
    <w:uiPriority w:val="42"/>
    <w:rsid w:val="000C0C3E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Light">
    <w:name w:val="Grid Table Light"/>
    <w:basedOn w:val="TableNormal"/>
    <w:uiPriority w:val="40"/>
    <w:rsid w:val="000C0C3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916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AJV009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mailto:jaimonalphons@gmail.com" TargetMode="External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xeonaj.wordpress.com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jpeg"/><Relationship Id="rId5" Type="http://schemas.openxmlformats.org/officeDocument/2006/relationships/numbering" Target="numbering.xml"/><Relationship Id="rId15" Type="http://schemas.openxmlformats.org/officeDocument/2006/relationships/hyperlink" Target="https://www.hackster.io/alphons-jaimon" TargetMode="External"/><Relationship Id="rId10" Type="http://schemas.openxmlformats.org/officeDocument/2006/relationships/endnotes" Target="endnotes.xml"/><Relationship Id="rId19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in.linkedin.com/in/alphons-jaimon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imo\AppData\Roaming\Microsoft\Templates\Blue%20grey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C7FD45E3D6148FF8C2BBF757EC768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6198DD-D077-4799-82D5-2B0AC093681F}"/>
      </w:docPartPr>
      <w:docPartBody>
        <w:p w:rsidR="003900B5" w:rsidRDefault="00E039F2">
          <w:pPr>
            <w:pStyle w:val="7C7FD45E3D6148FF8C2BBF757EC768C9"/>
          </w:pPr>
          <w:r w:rsidRPr="004D3011">
            <w:t>HOBBIES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303"/>
    <w:rsid w:val="00010BFA"/>
    <w:rsid w:val="000918DC"/>
    <w:rsid w:val="00092EC0"/>
    <w:rsid w:val="001E58B9"/>
    <w:rsid w:val="002E7BDB"/>
    <w:rsid w:val="003066BD"/>
    <w:rsid w:val="00310184"/>
    <w:rsid w:val="003462EF"/>
    <w:rsid w:val="003900B5"/>
    <w:rsid w:val="003E4BC6"/>
    <w:rsid w:val="00406CAE"/>
    <w:rsid w:val="004D2450"/>
    <w:rsid w:val="00663000"/>
    <w:rsid w:val="0067784C"/>
    <w:rsid w:val="00691B20"/>
    <w:rsid w:val="00723DE0"/>
    <w:rsid w:val="00777173"/>
    <w:rsid w:val="008813D8"/>
    <w:rsid w:val="008F5CB5"/>
    <w:rsid w:val="00966889"/>
    <w:rsid w:val="009D2AEA"/>
    <w:rsid w:val="00A70D92"/>
    <w:rsid w:val="00AA14E6"/>
    <w:rsid w:val="00B7242B"/>
    <w:rsid w:val="00B97611"/>
    <w:rsid w:val="00C5590D"/>
    <w:rsid w:val="00C957A1"/>
    <w:rsid w:val="00D03AC4"/>
    <w:rsid w:val="00E039F2"/>
    <w:rsid w:val="00E60A4F"/>
    <w:rsid w:val="00ED6E34"/>
    <w:rsid w:val="00F05303"/>
    <w:rsid w:val="00F56489"/>
    <w:rsid w:val="00F96CA9"/>
    <w:rsid w:val="00FF0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B4A710AA69C41DDAF82C6989A68B6C4">
    <w:name w:val="6B4A710AA69C41DDAF82C6989A68B6C4"/>
  </w:style>
  <w:style w:type="paragraph" w:customStyle="1" w:styleId="7CAA4EE1F464423AA3D27FAF6B108B95">
    <w:name w:val="7CAA4EE1F464423AA3D27FAF6B108B95"/>
  </w:style>
  <w:style w:type="paragraph" w:customStyle="1" w:styleId="6C153E0BFADE46C09AF8D6BA43AC53E8">
    <w:name w:val="6C153E0BFADE46C09AF8D6BA43AC53E8"/>
  </w:style>
  <w:style w:type="paragraph" w:customStyle="1" w:styleId="EDD7A1E7F02A424AB81D7C492205CB2B">
    <w:name w:val="EDD7A1E7F02A424AB81D7C492205CB2B"/>
  </w:style>
  <w:style w:type="paragraph" w:customStyle="1" w:styleId="AE3502B25F4845A8A30D03A35A2C13A9">
    <w:name w:val="AE3502B25F4845A8A30D03A35A2C13A9"/>
  </w:style>
  <w:style w:type="paragraph" w:customStyle="1" w:styleId="71AB553DBD0F4FF79A6792D03F7B3306">
    <w:name w:val="71AB553DBD0F4FF79A6792D03F7B3306"/>
  </w:style>
  <w:style w:type="paragraph" w:customStyle="1" w:styleId="FE8256E57AC54176B5C07A3139E6B73C">
    <w:name w:val="FE8256E57AC54176B5C07A3139E6B73C"/>
  </w:style>
  <w:style w:type="paragraph" w:customStyle="1" w:styleId="A777D28D92344A518999715242374065">
    <w:name w:val="A777D28D92344A518999715242374065"/>
  </w:style>
  <w:style w:type="paragraph" w:customStyle="1" w:styleId="E133BDA8B43346539EA620A875299E2A">
    <w:name w:val="E133BDA8B43346539EA620A875299E2A"/>
  </w:style>
  <w:style w:type="paragraph" w:customStyle="1" w:styleId="41A220D4A9C648B3B821D495CFE3946B">
    <w:name w:val="41A220D4A9C648B3B821D495CFE3946B"/>
  </w:style>
  <w:style w:type="character" w:styleId="Hyperlink">
    <w:name w:val="Hyperlink"/>
    <w:basedOn w:val="DefaultParagraphFont"/>
    <w:uiPriority w:val="99"/>
    <w:unhideWhenUsed/>
    <w:rPr>
      <w:color w:val="ED7D31" w:themeColor="accent2"/>
      <w:u w:val="single"/>
    </w:rPr>
  </w:style>
  <w:style w:type="paragraph" w:customStyle="1" w:styleId="0F11A633A76E43818893C101B08555D9">
    <w:name w:val="0F11A633A76E43818893C101B08555D9"/>
  </w:style>
  <w:style w:type="paragraph" w:customStyle="1" w:styleId="7C7FD45E3D6148FF8C2BBF757EC768C9">
    <w:name w:val="7C7FD45E3D6148FF8C2BBF757EC768C9"/>
  </w:style>
  <w:style w:type="paragraph" w:customStyle="1" w:styleId="A13E2FA108BD4E2DA3388A8C92DEF805">
    <w:name w:val="A13E2FA108BD4E2DA3388A8C92DEF805"/>
  </w:style>
  <w:style w:type="paragraph" w:customStyle="1" w:styleId="73FB9DE34F0743CBA1CDB4A2AE49D62C">
    <w:name w:val="73FB9DE34F0743CBA1CDB4A2AE49D62C"/>
  </w:style>
  <w:style w:type="paragraph" w:customStyle="1" w:styleId="C0FBDE6F4E3A47908CFD9D566D95A42B">
    <w:name w:val="C0FBDE6F4E3A47908CFD9D566D95A42B"/>
  </w:style>
  <w:style w:type="paragraph" w:customStyle="1" w:styleId="BD6617DB15034DD4BEB7C7A88C1F3EBB">
    <w:name w:val="BD6617DB15034DD4BEB7C7A88C1F3EBB"/>
  </w:style>
  <w:style w:type="paragraph" w:customStyle="1" w:styleId="8E24D494759A4857926565CB9FBA93A2">
    <w:name w:val="8E24D494759A4857926565CB9FBA93A2"/>
  </w:style>
  <w:style w:type="paragraph" w:customStyle="1" w:styleId="0FEB162D433F4C63B22AB689384E0EB5">
    <w:name w:val="0FEB162D433F4C63B22AB689384E0EB5"/>
  </w:style>
  <w:style w:type="paragraph" w:customStyle="1" w:styleId="EF064761913545FB8357B8DF393B0661">
    <w:name w:val="EF064761913545FB8357B8DF393B0661"/>
  </w:style>
  <w:style w:type="paragraph" w:customStyle="1" w:styleId="4F5A56031550405FBD53FF4DD2F5EF2D">
    <w:name w:val="4F5A56031550405FBD53FF4DD2F5EF2D"/>
  </w:style>
  <w:style w:type="paragraph" w:customStyle="1" w:styleId="5491B6D5FD514BCA8A0CB9DF2EA1C767">
    <w:name w:val="5491B6D5FD514BCA8A0CB9DF2EA1C767"/>
  </w:style>
  <w:style w:type="paragraph" w:customStyle="1" w:styleId="6936B29ABBBA4D9CAE0C88022210B122">
    <w:name w:val="6936B29ABBBA4D9CAE0C88022210B122"/>
  </w:style>
  <w:style w:type="paragraph" w:customStyle="1" w:styleId="879DD1C482064BEF8256306A9E172721">
    <w:name w:val="879DD1C482064BEF8256306A9E172721"/>
  </w:style>
  <w:style w:type="paragraph" w:customStyle="1" w:styleId="2CF911DCFED940AC8C18E24D6427276B">
    <w:name w:val="2CF911DCFED940AC8C18E24D6427276B"/>
  </w:style>
  <w:style w:type="paragraph" w:customStyle="1" w:styleId="AB252343D9704BFF9B563E343B730284">
    <w:name w:val="AB252343D9704BFF9B563E343B730284"/>
  </w:style>
  <w:style w:type="paragraph" w:customStyle="1" w:styleId="98CC139748DA4FE3A6A90CCA9CFAB4C7">
    <w:name w:val="98CC139748DA4FE3A6A90CCA9CFAB4C7"/>
  </w:style>
  <w:style w:type="paragraph" w:customStyle="1" w:styleId="84295272448145CD854D6792E00C3BCB">
    <w:name w:val="84295272448145CD854D6792E00C3BCB"/>
  </w:style>
  <w:style w:type="paragraph" w:customStyle="1" w:styleId="EC20CE27CF9D41DCB9D677585CF6157C">
    <w:name w:val="EC20CE27CF9D41DCB9D677585CF6157C"/>
  </w:style>
  <w:style w:type="paragraph" w:customStyle="1" w:styleId="17895F48806B42B482B529C4BFA07435">
    <w:name w:val="17895F48806B42B482B529C4BFA07435"/>
  </w:style>
  <w:style w:type="paragraph" w:customStyle="1" w:styleId="B68C76165108410789AFD11AF65DF18E">
    <w:name w:val="B68C76165108410789AFD11AF65DF18E"/>
  </w:style>
  <w:style w:type="paragraph" w:customStyle="1" w:styleId="9653E16E773E4B0A894C6F24CDDAC6D5">
    <w:name w:val="9653E16E773E4B0A894C6F24CDDAC6D5"/>
  </w:style>
  <w:style w:type="paragraph" w:customStyle="1" w:styleId="14210652B3554732AAE2552CDDACF10E">
    <w:name w:val="14210652B3554732AAE2552CDDACF10E"/>
  </w:style>
  <w:style w:type="paragraph" w:customStyle="1" w:styleId="B90419AE0F9846A19588D087EE7AFD8B">
    <w:name w:val="B90419AE0F9846A19588D087EE7AFD8B"/>
  </w:style>
  <w:style w:type="paragraph" w:customStyle="1" w:styleId="E9021BDE26D94D648C7B4D98CC53E477">
    <w:name w:val="E9021BDE26D94D648C7B4D98CC53E477"/>
  </w:style>
  <w:style w:type="paragraph" w:customStyle="1" w:styleId="9DEB0E951A8A4C3EB2B4E3D962740F15">
    <w:name w:val="9DEB0E951A8A4C3EB2B4E3D962740F15"/>
  </w:style>
  <w:style w:type="paragraph" w:customStyle="1" w:styleId="A578968BC007457C9E75ABD40CD58EF9">
    <w:name w:val="A578968BC007457C9E75ABD40CD58EF9"/>
  </w:style>
  <w:style w:type="paragraph" w:customStyle="1" w:styleId="AF0F3B743C5646C9B350E2E04B3917EB">
    <w:name w:val="AF0F3B743C5646C9B350E2E04B3917EB"/>
  </w:style>
  <w:style w:type="paragraph" w:customStyle="1" w:styleId="7D0D93B368B44A44BDAFE61259F4BFE7">
    <w:name w:val="7D0D93B368B44A44BDAFE61259F4BFE7"/>
  </w:style>
  <w:style w:type="paragraph" w:customStyle="1" w:styleId="179C3937D6A7402E87948BA308065E87">
    <w:name w:val="179C3937D6A7402E87948BA308065E87"/>
  </w:style>
  <w:style w:type="paragraph" w:customStyle="1" w:styleId="BC42D587C7054743855D313A0B126F28">
    <w:name w:val="BC42D587C7054743855D313A0B126F28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eastAsia="ja-JP" w:bidi="ar-SA"/>
    </w:rPr>
  </w:style>
  <w:style w:type="paragraph" w:customStyle="1" w:styleId="80531CB460B04BD7AC51B3B85B1532A6">
    <w:name w:val="80531CB460B04BD7AC51B3B85B1532A6"/>
  </w:style>
  <w:style w:type="paragraph" w:customStyle="1" w:styleId="C8B8CBD46E6C4AAFA867AFBD8C6498DF">
    <w:name w:val="C8B8CBD46E6C4AAFA867AFBD8C6498DF"/>
    <w:rsid w:val="00F05303"/>
  </w:style>
  <w:style w:type="paragraph" w:customStyle="1" w:styleId="BEB5781C72D247A4ACE5887D5EFC7190">
    <w:name w:val="BEB5781C72D247A4ACE5887D5EFC7190"/>
    <w:rsid w:val="00F05303"/>
  </w:style>
  <w:style w:type="paragraph" w:customStyle="1" w:styleId="9BDFE41FD08743399B3B7A37BD17F68F">
    <w:name w:val="9BDFE41FD08743399B3B7A37BD17F68F"/>
    <w:rsid w:val="00F05303"/>
  </w:style>
  <w:style w:type="paragraph" w:customStyle="1" w:styleId="575402260EFB4BB0AACF62BDBE4089A3">
    <w:name w:val="575402260EFB4BB0AACF62BDBE4089A3"/>
    <w:rsid w:val="00F05303"/>
  </w:style>
  <w:style w:type="paragraph" w:customStyle="1" w:styleId="4FB1AD9D70F54BD48F30D5C45C3966EE">
    <w:name w:val="4FB1AD9D70F54BD48F30D5C45C3966EE"/>
    <w:rsid w:val="00F05303"/>
  </w:style>
  <w:style w:type="paragraph" w:customStyle="1" w:styleId="9CB402319F5C4B29821D563D6FB0C047">
    <w:name w:val="9CB402319F5C4B29821D563D6FB0C047"/>
    <w:rsid w:val="00F0530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06993A-BF58-4B83-9D02-A22431F3C3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EAD815F-B2F8-422F-9315-93019FF4975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1F203D5F-FF77-45BF-9727-5429B6F41A7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C5AC634-492A-492F-91CA-FE82C7084B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grey resume.dotx</Template>
  <TotalTime>0</TotalTime>
  <Pages>3</Pages>
  <Words>935</Words>
  <Characters>5335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2018-12-12T18:01:00Z</dcterms:created>
  <dcterms:modified xsi:type="dcterms:W3CDTF">2020-03-30T14:55:00Z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