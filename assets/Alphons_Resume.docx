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2B5CDE">
        <w:trPr>
          <w:trHeight w:val="189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37F75308">
                  <wp:extent cx="1771650" cy="169291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28" cy="1697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19F8AC9D" w14:textId="77777777" w:rsidR="00DE5114" w:rsidRDefault="00DE5114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40D72D7B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F773F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Sonchafa Paradise, Savedi,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787C4BAC" w:rsidR="000C0C3E" w:rsidRPr="00347755" w:rsidRDefault="00DD6AC8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53700EFA" w14:textId="49A03D29" w:rsidR="00347755" w:rsidRPr="000C0C3E" w:rsidRDefault="00DD6AC8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347755" w:rsidRPr="00347755">
                <w:rPr>
                  <w:rStyle w:val="Hyperlink"/>
                  <w:sz w:val="20"/>
                  <w:szCs w:val="20"/>
                </w:rPr>
                <w:t>https://ajv009.github.io</w:t>
              </w:r>
            </w:hyperlink>
          </w:p>
          <w:p w14:paraId="1DC22D22" w14:textId="77777777" w:rsidR="000C0C3E" w:rsidRDefault="00DD6AC8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6320E650" w14:textId="7AA5FE43" w:rsidR="007C2D92" w:rsidRPr="00347755" w:rsidRDefault="00DD6AC8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6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4D1842C1" w14:textId="5C162503" w:rsidR="00347755" w:rsidRDefault="00DD6AC8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7" w:history="1">
              <w:r w:rsidR="00347755" w:rsidRPr="00347755">
                <w:rPr>
                  <w:rStyle w:val="Hyperlink"/>
                  <w:sz w:val="20"/>
                  <w:szCs w:val="20"/>
                </w:rPr>
                <w:t>https://www.kaggle.com/xeonaj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47A0A6F2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553717CA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  <w:r w:rsidR="00012A66">
              <w:rPr>
                <w:sz w:val="20"/>
                <w:szCs w:val="20"/>
              </w:rPr>
              <w:t>s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31D41BE2" w:rsidR="005C4738" w:rsidRPr="00347755" w:rsidRDefault="005C4738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  <w:r w:rsidR="00347755">
              <w:rPr>
                <w:sz w:val="20"/>
                <w:szCs w:val="20"/>
              </w:rPr>
              <w:t xml:space="preserve">, </w:t>
            </w:r>
            <w:r w:rsidR="00347755" w:rsidRPr="000C2CD1">
              <w:rPr>
                <w:sz w:val="20"/>
                <w:szCs w:val="20"/>
              </w:rPr>
              <w:t>Playing Badminton</w:t>
            </w:r>
          </w:p>
          <w:p w14:paraId="24C8D857" w14:textId="1E8480E2" w:rsidR="00EF5E12" w:rsidRPr="00347755" w:rsidRDefault="00960064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664BAC30" w14:textId="60F156D1" w:rsidR="00F51E0D" w:rsidRPr="00F51E0D" w:rsidRDefault="00960064" w:rsidP="00F114D4">
            <w:pPr>
              <w:spacing w:line="360" w:lineRule="auto"/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7BCCB13D" w14:textId="2A790759" w:rsidR="003C713D" w:rsidRPr="00347755" w:rsidRDefault="00960064" w:rsidP="00347755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  <w:r w:rsidR="00347755">
              <w:rPr>
                <w:sz w:val="20"/>
                <w:szCs w:val="20"/>
              </w:rPr>
              <w:t xml:space="preserve">, </w:t>
            </w:r>
            <w:r w:rsidR="003C713D" w:rsidRPr="00347755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750549B0" w14:textId="42251796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09DEEC97" w14:textId="1CB728FF" w:rsid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>An opportunity to utilize my skills and and take my ablities in computing further. As am just getting started with AI, I expect to join a big community experimenting with AI technologies.</w:t>
            </w:r>
          </w:p>
          <w:p w14:paraId="39AC8CCA" w14:textId="77777777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</w:p>
          <w:p w14:paraId="51A23A7A" w14:textId="63251B31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 xml:space="preserve">My </w:t>
            </w:r>
            <w:r>
              <w:rPr>
                <w:color w:val="000000" w:themeColor="text1"/>
                <w:szCs w:val="18"/>
              </w:rPr>
              <w:t>complete updated</w:t>
            </w:r>
            <w:r w:rsidR="00D34E25">
              <w:rPr>
                <w:color w:val="000000" w:themeColor="text1"/>
                <w:szCs w:val="18"/>
              </w:rPr>
              <w:t xml:space="preserve"> and formatted</w:t>
            </w:r>
            <w:r>
              <w:rPr>
                <w:color w:val="000000" w:themeColor="text1"/>
                <w:szCs w:val="18"/>
              </w:rPr>
              <w:t xml:space="preserve"> profile can be found at </w:t>
            </w:r>
            <w:hyperlink r:id="rId18" w:history="1">
              <w:r w:rsidR="00D34E25" w:rsidRPr="0052047F">
                <w:rPr>
                  <w:rStyle w:val="Hyperlink"/>
                  <w:szCs w:val="18"/>
                </w:rPr>
                <w:t>https://ajv009.github.io/</w:t>
              </w:r>
            </w:hyperlink>
            <w:r w:rsidR="00D34E25">
              <w:rPr>
                <w:color w:val="000000" w:themeColor="text1"/>
                <w:szCs w:val="18"/>
              </w:rPr>
              <w:t xml:space="preserve"> 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674C509F" w14:textId="2E4786E5" w:rsidR="00036450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090ECBC6" w14:textId="77777777" w:rsidR="00F114D4" w:rsidRPr="00D74269" w:rsidRDefault="00F114D4" w:rsidP="00036450">
            <w:pPr>
              <w:rPr>
                <w:bCs/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7B739CB4" w14:textId="17AC1079" w:rsidR="001B3690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16534F">
              <w:rPr>
                <w:bCs/>
                <w:szCs w:val="18"/>
              </w:rPr>
              <w:t>, p</w:t>
            </w:r>
            <w:r w:rsidR="003F108B">
              <w:rPr>
                <w:bCs/>
                <w:szCs w:val="18"/>
              </w:rPr>
              <w:t>assed out 10</w:t>
            </w:r>
            <w:r w:rsidR="003F108B" w:rsidRPr="003F108B">
              <w:rPr>
                <w:bCs/>
                <w:szCs w:val="18"/>
                <w:vertAlign w:val="superscript"/>
              </w:rPr>
              <w:t>th</w:t>
            </w:r>
            <w:r w:rsidR="003F108B">
              <w:rPr>
                <w:bCs/>
                <w:szCs w:val="18"/>
              </w:rPr>
              <w:t xml:space="preserve"> grade with 75%</w:t>
            </w:r>
          </w:p>
          <w:p w14:paraId="3F00A582" w14:textId="77777777" w:rsidR="00F114D4" w:rsidRPr="000C2CD1" w:rsidRDefault="00F114D4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5D2EE1AB" w14:textId="0CEF341B" w:rsidR="00CB69C2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4FAEA5D5" w14:textId="77777777" w:rsidR="00274E94" w:rsidRDefault="00274E94" w:rsidP="001B3690">
            <w:pPr>
              <w:rPr>
                <w:bCs/>
                <w:szCs w:val="18"/>
              </w:rPr>
            </w:pPr>
          </w:p>
          <w:p w14:paraId="546BFD43" w14:textId="59546836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 xml:space="preserve">Running </w:t>
            </w:r>
            <w:r w:rsidR="00261DCE">
              <w:rPr>
                <w:b/>
                <w:bCs/>
                <w:szCs w:val="18"/>
              </w:rPr>
              <w:t xml:space="preserve">a small IT organization named </w:t>
            </w:r>
            <w:r>
              <w:rPr>
                <w:b/>
                <w:bCs/>
                <w:szCs w:val="18"/>
              </w:rPr>
              <w:t>XeonAJ (Computer Consultant)</w:t>
            </w:r>
            <w:r w:rsidR="00F773FE">
              <w:rPr>
                <w:b/>
                <w:bCs/>
                <w:szCs w:val="18"/>
              </w:rPr>
              <w:t xml:space="preserve"> (</w:t>
            </w:r>
            <w:r w:rsidR="00B34015">
              <w:rPr>
                <w:b/>
                <w:bCs/>
                <w:szCs w:val="18"/>
              </w:rPr>
              <w:t>April 2019</w:t>
            </w:r>
            <w:r w:rsidR="00F773FE">
              <w:rPr>
                <w:b/>
                <w:bCs/>
                <w:szCs w:val="18"/>
              </w:rPr>
              <w:t>)</w:t>
            </w:r>
          </w:p>
          <w:p w14:paraId="7DAC2B49" w14:textId="16DA44DF" w:rsidR="009E37F3" w:rsidRDefault="009E37F3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Helping out small local business to flourish with the power of Wordpress and Googe My Business</w:t>
            </w:r>
          </w:p>
          <w:p w14:paraId="4E90CDEB" w14:textId="77777777" w:rsidR="00F114D4" w:rsidRDefault="00F114D4" w:rsidP="00E64D40">
            <w:pPr>
              <w:rPr>
                <w:bCs/>
                <w:szCs w:val="18"/>
              </w:rPr>
            </w:pPr>
          </w:p>
          <w:p w14:paraId="64E8A497" w14:textId="59D80381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Internship at </w:t>
            </w:r>
            <w:r w:rsidR="00261DCE">
              <w:rPr>
                <w:b/>
                <w:szCs w:val="18"/>
              </w:rPr>
              <w:t>Tablabs</w:t>
            </w:r>
            <w:r>
              <w:rPr>
                <w:b/>
                <w:szCs w:val="18"/>
              </w:rPr>
              <w:t>, Ahmednagar</w:t>
            </w:r>
            <w:r w:rsidR="00F773FE">
              <w:rPr>
                <w:b/>
                <w:szCs w:val="18"/>
              </w:rPr>
              <w:t xml:space="preserve"> (</w:t>
            </w:r>
            <w:r w:rsidR="00F61F8E" w:rsidRPr="00F61F8E">
              <w:rPr>
                <w:b/>
                <w:szCs w:val="18"/>
              </w:rPr>
              <w:t>May - July 2019</w:t>
            </w:r>
            <w:r w:rsidR="00F773FE">
              <w:rPr>
                <w:b/>
                <w:szCs w:val="18"/>
              </w:rPr>
              <w:t>)</w:t>
            </w:r>
          </w:p>
          <w:p w14:paraId="5F3B4981" w14:textId="24387EF9" w:rsidR="00F773FE" w:rsidRDefault="009E37F3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Developed a PHP based Library Management Project</w:t>
            </w:r>
          </w:p>
          <w:p w14:paraId="266BDEB1" w14:textId="77777777" w:rsidR="00F114D4" w:rsidRDefault="00F114D4" w:rsidP="00E64D40">
            <w:pPr>
              <w:rPr>
                <w:bCs/>
                <w:szCs w:val="18"/>
              </w:rPr>
            </w:pPr>
          </w:p>
          <w:p w14:paraId="26DEF260" w14:textId="092CD7E0" w:rsidR="00F773FE" w:rsidRPr="00F773FE" w:rsidRDefault="00274E94" w:rsidP="00F773FE">
            <w:pPr>
              <w:rPr>
                <w:bCs/>
                <w:szCs w:val="18"/>
              </w:rPr>
            </w:pPr>
            <w:r>
              <w:rPr>
                <w:b/>
                <w:bCs/>
                <w:szCs w:val="18"/>
              </w:rPr>
              <w:t>Internship at</w:t>
            </w:r>
            <w:r w:rsidRPr="00F773FE">
              <w:rPr>
                <w:b/>
                <w:bCs/>
                <w:szCs w:val="18"/>
              </w:rPr>
              <w:t> Kode</w:t>
            </w:r>
            <w:r>
              <w:rPr>
                <w:b/>
                <w:bCs/>
                <w:szCs w:val="18"/>
              </w:rPr>
              <w:t xml:space="preserve"> </w:t>
            </w:r>
            <w:r w:rsidRPr="00F773FE">
              <w:rPr>
                <w:b/>
                <w:bCs/>
                <w:szCs w:val="18"/>
              </w:rPr>
              <w:t>IT</w:t>
            </w:r>
            <w:r>
              <w:rPr>
                <w:b/>
                <w:bCs/>
                <w:szCs w:val="18"/>
              </w:rPr>
              <w:t xml:space="preserve"> </w:t>
            </w:r>
            <w:r w:rsidRPr="00F773FE">
              <w:rPr>
                <w:b/>
                <w:bCs/>
                <w:szCs w:val="18"/>
              </w:rPr>
              <w:t>Solutions</w:t>
            </w:r>
            <w:r>
              <w:rPr>
                <w:b/>
                <w:bCs/>
                <w:szCs w:val="18"/>
              </w:rPr>
              <w:t xml:space="preserve"> as Security Analyst and Architect</w:t>
            </w:r>
            <w:r w:rsidR="00F773FE" w:rsidRPr="00F773FE">
              <w:rPr>
                <w:b/>
                <w:bCs/>
                <w:szCs w:val="18"/>
              </w:rPr>
              <w:t>, Pune (May</w:t>
            </w:r>
            <w:r>
              <w:rPr>
                <w:b/>
                <w:bCs/>
                <w:szCs w:val="18"/>
              </w:rPr>
              <w:t xml:space="preserve"> -July</w:t>
            </w:r>
            <w:r w:rsidR="00F773FE" w:rsidRPr="00F773FE">
              <w:rPr>
                <w:b/>
                <w:bCs/>
                <w:szCs w:val="18"/>
              </w:rPr>
              <w:t> 2020)</w:t>
            </w:r>
          </w:p>
          <w:p w14:paraId="51C93ACB" w14:textId="67062036" w:rsidR="00D74269" w:rsidRDefault="009E37F3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Finding bugs and security </w:t>
            </w:r>
            <w:r w:rsidR="003C1A4C">
              <w:rPr>
                <w:bCs/>
                <w:szCs w:val="18"/>
              </w:rPr>
              <w:t>issues</w:t>
            </w:r>
            <w:r>
              <w:rPr>
                <w:bCs/>
                <w:szCs w:val="18"/>
              </w:rPr>
              <w:t xml:space="preserve"> in projects</w:t>
            </w:r>
            <w:r w:rsidR="00274E94">
              <w:rPr>
                <w:bCs/>
                <w:szCs w:val="18"/>
              </w:rPr>
              <w:t xml:space="preserve"> and company infrastructure.</w:t>
            </w:r>
          </w:p>
          <w:p w14:paraId="3A50B679" w14:textId="77777777" w:rsidR="00274E94" w:rsidRDefault="00274E94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6187C4DE" w14:textId="41E2D842" w:rsidR="00C2570F" w:rsidRDefault="00C2570F" w:rsidP="00C2570F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amp: Introduction to Python</w:t>
            </w:r>
            <w:r w:rsidR="0016534F">
              <w:rPr>
                <w:bCs/>
                <w:szCs w:val="18"/>
              </w:rPr>
              <w:t>, R, SQL</w:t>
            </w:r>
            <w:r w:rsidR="00274E94">
              <w:rPr>
                <w:bCs/>
                <w:szCs w:val="18"/>
              </w:rPr>
              <w:t xml:space="preserve">, </w:t>
            </w:r>
            <w:r>
              <w:rPr>
                <w:bCs/>
                <w:szCs w:val="18"/>
              </w:rPr>
              <w:t>Supervised Learning with Scikit-Learn</w:t>
            </w:r>
          </w:p>
          <w:p w14:paraId="47441B1C" w14:textId="62DAA626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924FD28" w14:textId="15CC0C74" w:rsidR="00274E94" w:rsidRDefault="00274E94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Kaggle: </w:t>
            </w:r>
            <w:r w:rsidR="00211F97">
              <w:rPr>
                <w:bCs/>
                <w:szCs w:val="18"/>
              </w:rPr>
              <w:t>Micro Courses</w:t>
            </w:r>
          </w:p>
          <w:p w14:paraId="70B720CF" w14:textId="7B7D344E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  <w:r w:rsidR="00274E94">
              <w:rPr>
                <w:bCs/>
                <w:szCs w:val="18"/>
              </w:rPr>
              <w:t>, Foundations of Machine Learning</w:t>
            </w:r>
          </w:p>
          <w:p w14:paraId="3856783D" w14:textId="77777777" w:rsidR="003848DA" w:rsidRPr="003848DA" w:rsidRDefault="003848DA" w:rsidP="003848DA">
            <w:pPr>
              <w:rPr>
                <w:bCs/>
                <w:szCs w:val="18"/>
              </w:rPr>
            </w:pPr>
            <w:r w:rsidRPr="003848DA">
              <w:rPr>
                <w:bCs/>
                <w:szCs w:val="18"/>
              </w:rPr>
              <w:t>App Brewery: Introduction to Flutter Development using Dart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_______________________________________________________</w:t>
            </w:r>
          </w:p>
          <w:p w14:paraId="7D07CFB7" w14:textId="24F05321" w:rsidR="00347755" w:rsidRDefault="00347755" w:rsidP="00B532F8">
            <w:pPr>
              <w:rPr>
                <w:b/>
                <w:bCs/>
                <w:spacing w:val="20"/>
                <w:szCs w:val="18"/>
              </w:rPr>
            </w:pPr>
            <w:r w:rsidRPr="00347755">
              <w:rPr>
                <w:b/>
                <w:bCs/>
                <w:spacing w:val="20"/>
                <w:szCs w:val="18"/>
              </w:rPr>
              <w:t xml:space="preserve">Programming - </w:t>
            </w:r>
            <w:r w:rsidRPr="00347755">
              <w:rPr>
                <w:spacing w:val="20"/>
                <w:szCs w:val="18"/>
              </w:rPr>
              <w:t xml:space="preserve">Confident in using </w:t>
            </w:r>
            <w:r w:rsidRPr="00347755">
              <w:rPr>
                <w:b/>
                <w:bCs/>
                <w:spacing w:val="20"/>
                <w:szCs w:val="18"/>
              </w:rPr>
              <w:t>Python</w:t>
            </w:r>
            <w:r w:rsidRPr="00347755">
              <w:rPr>
                <w:spacing w:val="20"/>
                <w:szCs w:val="18"/>
              </w:rPr>
              <w:t>!</w:t>
            </w:r>
          </w:p>
          <w:p w14:paraId="2B092004" w14:textId="192D7317" w:rsidR="00F114D4" w:rsidRDefault="00347755" w:rsidP="00E84B10">
            <w:pPr>
              <w:rPr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Other Technologies known -</w:t>
            </w:r>
            <w:r w:rsidR="00B532F8">
              <w:rPr>
                <w:b/>
                <w:bCs/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Android Flutter using Dart and basics of C, C++, HTML, JS, PL/SQL, Android Java, PHP, Go, Julia, R</w:t>
            </w:r>
            <w:r w:rsidR="002B5CDE">
              <w:rPr>
                <w:spacing w:val="20"/>
                <w:szCs w:val="18"/>
              </w:rPr>
              <w:t>,</w:t>
            </w:r>
            <w:r>
              <w:rPr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AWS, Azure, WordPress, GitHub, Dynu.com, No-IP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>Scikit-Learn, Pandas, Matplotlib and basics of using Fastai, TensorFlow, PyTorch</w:t>
            </w:r>
            <w:r w:rsidR="00ED4C18">
              <w:rPr>
                <w:spacing w:val="20"/>
                <w:szCs w:val="18"/>
              </w:rPr>
              <w:t>,</w:t>
            </w:r>
            <w:r w:rsidRPr="00347755">
              <w:rPr>
                <w:spacing w:val="20"/>
                <w:szCs w:val="18"/>
              </w:rPr>
              <w:t xml:space="preserve"> Prohpe</w:t>
            </w:r>
            <w:r w:rsidR="002B5CDE">
              <w:rPr>
                <w:spacing w:val="20"/>
                <w:szCs w:val="18"/>
              </w:rPr>
              <w:t>t</w:t>
            </w:r>
            <w:r w:rsidR="00ED4C18">
              <w:rPr>
                <w:spacing w:val="20"/>
                <w:szCs w:val="18"/>
              </w:rPr>
              <w:t>, CodeQL and Burp Suit.</w:t>
            </w:r>
          </w:p>
          <w:p w14:paraId="7FA4F7FE" w14:textId="77777777" w:rsidR="00DE5114" w:rsidRDefault="00DE5114" w:rsidP="00E84B10">
            <w:pPr>
              <w:rPr>
                <w:bCs/>
                <w:spacing w:val="20"/>
                <w:szCs w:val="18"/>
              </w:rPr>
            </w:pPr>
          </w:p>
          <w:p w14:paraId="50C9449B" w14:textId="77777777" w:rsidR="00F114D4" w:rsidRDefault="00F114D4" w:rsidP="00E84B10">
            <w:pPr>
              <w:rPr>
                <w:bCs/>
                <w:spacing w:val="20"/>
                <w:szCs w:val="18"/>
              </w:rPr>
            </w:pPr>
          </w:p>
          <w:p w14:paraId="120A1ADF" w14:textId="77777777" w:rsidR="00F114D4" w:rsidRDefault="00F114D4" w:rsidP="00E84B10">
            <w:pPr>
              <w:rPr>
                <w:bCs/>
                <w:spacing w:val="20"/>
                <w:szCs w:val="18"/>
              </w:rPr>
            </w:pPr>
          </w:p>
          <w:p w14:paraId="38051409" w14:textId="5459BF3B" w:rsidR="00F114D4" w:rsidRPr="002B44C2" w:rsidRDefault="00F114D4" w:rsidP="00E84B10">
            <w:pPr>
              <w:rPr>
                <w:bCs/>
                <w:spacing w:val="20"/>
                <w:szCs w:val="18"/>
              </w:rPr>
            </w:pP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0FC07D1A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>Facebook Developer Circle facilitator for Ahmednagar (a small extended community of</w:t>
      </w:r>
      <w:r w:rsidR="00D87017">
        <w:rPr>
          <w:bCs/>
          <w:spacing w:val="20"/>
          <w:sz w:val="18"/>
          <w:szCs w:val="14"/>
        </w:rPr>
        <w:t xml:space="preserve"> FB</w:t>
      </w:r>
      <w:r>
        <w:rPr>
          <w:bCs/>
          <w:spacing w:val="20"/>
          <w:sz w:val="18"/>
          <w:szCs w:val="14"/>
        </w:rPr>
        <w:t xml:space="preserve"> DevC: Pune)</w:t>
      </w:r>
    </w:p>
    <w:p w14:paraId="093DA476" w14:textId="1D4DBE99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</w:t>
      </w:r>
      <w:r w:rsidR="002B5CDE">
        <w:rPr>
          <w:bCs/>
          <w:spacing w:val="20"/>
          <w:sz w:val="18"/>
          <w:szCs w:val="14"/>
        </w:rPr>
        <w:t xml:space="preserve"> and Intel Neural Compute Stick 2</w:t>
      </w:r>
      <w:r w:rsidRPr="0011472D">
        <w:rPr>
          <w:bCs/>
          <w:spacing w:val="20"/>
          <w:sz w:val="18"/>
          <w:szCs w:val="14"/>
        </w:rPr>
        <w:t xml:space="preserve"> was gifted from Hackster.io for </w:t>
      </w:r>
      <w:r w:rsidR="002B5CDE">
        <w:rPr>
          <w:bCs/>
          <w:spacing w:val="20"/>
          <w:sz w:val="18"/>
          <w:szCs w:val="14"/>
        </w:rPr>
        <w:t>two different</w:t>
      </w:r>
      <w:r w:rsidRPr="0011472D">
        <w:rPr>
          <w:bCs/>
          <w:spacing w:val="20"/>
          <w:sz w:val="18"/>
          <w:szCs w:val="14"/>
        </w:rPr>
        <w:t xml:space="preserve"> Idea</w:t>
      </w:r>
      <w:r w:rsidR="002B5CDE">
        <w:rPr>
          <w:bCs/>
          <w:spacing w:val="20"/>
          <w:sz w:val="18"/>
          <w:szCs w:val="14"/>
        </w:rPr>
        <w:t>’s</w:t>
      </w:r>
      <w:r>
        <w:rPr>
          <w:bCs/>
          <w:spacing w:val="20"/>
          <w:sz w:val="18"/>
          <w:szCs w:val="14"/>
        </w:rPr>
        <w:t xml:space="preserve"> submitted.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27BDC89C" w14:textId="77777777" w:rsidR="00347755" w:rsidRDefault="00347755" w:rsidP="00347755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36C5C0DE" w14:textId="77777777" w:rsidR="00347755" w:rsidRPr="008C4AFD" w:rsidRDefault="00347755" w:rsidP="00347755">
      <w:pPr>
        <w:rPr>
          <w:bCs/>
          <w:spacing w:val="20"/>
          <w:szCs w:val="18"/>
        </w:rPr>
      </w:pPr>
    </w:p>
    <w:p w14:paraId="0609CEFF" w14:textId="165D570A" w:rsidR="00211F97" w:rsidRDefault="008C5891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>
        <w:rPr>
          <w:b/>
          <w:spacing w:val="20"/>
          <w:sz w:val="18"/>
          <w:szCs w:val="18"/>
        </w:rPr>
        <w:t xml:space="preserve">Witty Walk </w:t>
      </w:r>
      <w:r w:rsidR="00ED4C18">
        <w:rPr>
          <w:b/>
          <w:spacing w:val="20"/>
          <w:sz w:val="18"/>
          <w:szCs w:val="18"/>
        </w:rPr>
        <w:t>with</w:t>
      </w:r>
      <w:r>
        <w:rPr>
          <w:b/>
          <w:spacing w:val="20"/>
          <w:sz w:val="18"/>
          <w:szCs w:val="18"/>
        </w:rPr>
        <w:t xml:space="preserve"> Me </w:t>
      </w:r>
      <w:r w:rsidR="007E5B78">
        <w:rPr>
          <w:bCs/>
          <w:spacing w:val="20"/>
          <w:sz w:val="18"/>
          <w:szCs w:val="18"/>
        </w:rPr>
        <w:t>a walking</w:t>
      </w:r>
      <w:r w:rsidR="00C925F6">
        <w:rPr>
          <w:bCs/>
          <w:spacing w:val="20"/>
          <w:sz w:val="18"/>
          <w:szCs w:val="18"/>
        </w:rPr>
        <w:t xml:space="preserve"> stick</w:t>
      </w:r>
      <w:r w:rsidR="007E5B78">
        <w:rPr>
          <w:bCs/>
          <w:spacing w:val="20"/>
          <w:sz w:val="18"/>
          <w:szCs w:val="18"/>
        </w:rPr>
        <w:t xml:space="preserve"> with Wit.ai service to sense negative statements and make calls or send sms using Twilio (2020)</w:t>
      </w:r>
    </w:p>
    <w:p w14:paraId="7909BC6A" w14:textId="3E315800" w:rsidR="00E84514" w:rsidRPr="00E84514" w:rsidRDefault="00E84514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 w:rsidRPr="00E84514">
        <w:rPr>
          <w:b/>
          <w:spacing w:val="20"/>
          <w:sz w:val="18"/>
          <w:szCs w:val="18"/>
        </w:rPr>
        <w:t>Meno Mood Hack</w:t>
      </w:r>
      <w:r>
        <w:rPr>
          <w:b/>
          <w:spacing w:val="20"/>
          <w:sz w:val="18"/>
          <w:szCs w:val="18"/>
        </w:rPr>
        <w:t xml:space="preserve"> </w:t>
      </w:r>
      <w:r w:rsidRPr="00E84514">
        <w:rPr>
          <w:bCs/>
          <w:spacing w:val="20"/>
          <w:sz w:val="18"/>
          <w:szCs w:val="18"/>
        </w:rPr>
        <w:t>built</w:t>
      </w:r>
      <w:r>
        <w:rPr>
          <w:bCs/>
          <w:spacing w:val="20"/>
          <w:sz w:val="18"/>
          <w:szCs w:val="18"/>
        </w:rPr>
        <w:t xml:space="preserve"> using Flutter-Dart for Hackster.io Hacking Menopause Competition (2020)</w:t>
      </w:r>
    </w:p>
    <w:p w14:paraId="219A15EA" w14:textId="58C0D720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Document Scanner</w:t>
      </w:r>
      <w:r w:rsidRPr="002321FE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u</w:t>
      </w:r>
      <w:r w:rsidRPr="002321FE">
        <w:rPr>
          <w:bCs/>
          <w:spacing w:val="20"/>
          <w:sz w:val="18"/>
          <w:szCs w:val="18"/>
        </w:rPr>
        <w:t>sing Azure Cognitive API for text extraction.</w:t>
      </w:r>
      <w:r>
        <w:rPr>
          <w:bCs/>
          <w:spacing w:val="20"/>
          <w:sz w:val="18"/>
          <w:szCs w:val="18"/>
        </w:rPr>
        <w:t xml:space="preserve"> </w:t>
      </w:r>
      <w:r w:rsidRPr="002321FE">
        <w:rPr>
          <w:bCs/>
          <w:spacing w:val="20"/>
          <w:sz w:val="18"/>
          <w:szCs w:val="18"/>
        </w:rPr>
        <w:t>(2020)</w:t>
      </w:r>
    </w:p>
    <w:p w14:paraId="0FD8871C" w14:textId="5B648723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MSBTE Results Fetcher</w:t>
      </w:r>
      <w:r w:rsidRPr="002321FE">
        <w:rPr>
          <w:bCs/>
          <w:spacing w:val="20"/>
          <w:sz w:val="18"/>
          <w:szCs w:val="18"/>
        </w:rPr>
        <w:t xml:space="preserve"> nifty python tool to fetch and save MSBTE results (2020)</w:t>
      </w:r>
    </w:p>
    <w:p w14:paraId="5B84E754" w14:textId="4B90DF6F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Rubix/ML library. (2020)</w:t>
      </w:r>
    </w:p>
    <w:p w14:paraId="14AB63D3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E21551F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FCB33F8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ΞDevNetHost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simple app for port forwarding &amp; hosting, Uses XAMPP, Ngrok &amp; VB.net (2018)</w:t>
      </w:r>
    </w:p>
    <w:p w14:paraId="2195834B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µPy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69E59624" w14:textId="21429581" w:rsidR="00347755" w:rsidRPr="00347755" w:rsidRDefault="00347755" w:rsidP="00FF311F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Pr="00E41402">
        <w:rPr>
          <w:b/>
          <w:bCs/>
          <w:spacing w:val="20"/>
          <w:sz w:val="18"/>
          <w:szCs w:val="18"/>
        </w:rPr>
        <w:t>ebsite (wowos.ddns.net)</w:t>
      </w:r>
      <w:r>
        <w:rPr>
          <w:bCs/>
          <w:spacing w:val="20"/>
          <w:sz w:val="18"/>
          <w:szCs w:val="18"/>
        </w:rPr>
        <w:t xml:space="preserve"> </w:t>
      </w:r>
      <w:r w:rsidRPr="000C2CD1">
        <w:rPr>
          <w:bCs/>
          <w:spacing w:val="20"/>
          <w:sz w:val="18"/>
          <w:szCs w:val="18"/>
        </w:rPr>
        <w:t>XAMPP</w:t>
      </w:r>
      <w:r>
        <w:rPr>
          <w:bCs/>
          <w:spacing w:val="20"/>
          <w:sz w:val="18"/>
          <w:szCs w:val="18"/>
        </w:rPr>
        <w:t>,</w:t>
      </w:r>
      <w:r w:rsidRPr="000C2CD1">
        <w:rPr>
          <w:bCs/>
          <w:spacing w:val="20"/>
          <w:sz w:val="18"/>
          <w:szCs w:val="18"/>
        </w:rPr>
        <w:t xml:space="preserve"> Bitnami WordPress</w:t>
      </w:r>
      <w:r>
        <w:rPr>
          <w:bCs/>
          <w:spacing w:val="20"/>
          <w:sz w:val="18"/>
          <w:szCs w:val="18"/>
        </w:rPr>
        <w:t xml:space="preserve"> Stack, OpenSSL, Ngrok &amp; Dynu (2017)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59EAD6CC" w14:textId="0EB35571" w:rsid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 xml:space="preserve">Cisco NetAcad - ISTE National Level CODATHON-2020 (Python </w:t>
      </w:r>
      <w:r w:rsidR="008C5891">
        <w:rPr>
          <w:bCs/>
          <w:sz w:val="18"/>
          <w:szCs w:val="18"/>
        </w:rPr>
        <w:t>–</w:t>
      </w:r>
      <w:r w:rsidRPr="00D34E25">
        <w:rPr>
          <w:bCs/>
          <w:sz w:val="18"/>
          <w:szCs w:val="18"/>
        </w:rPr>
        <w:t xml:space="preserve"> Level 0 &amp; 1 cleared) (Apr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 xml:space="preserve">echIITians) on ML &amp; AI </w:t>
      </w:r>
      <w:r w:rsidR="00D01E21">
        <w:rPr>
          <w:bCs/>
          <w:sz w:val="18"/>
          <w:szCs w:val="18"/>
        </w:rPr>
        <w:t>by Diginique techLabs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Vithalrao Vikhe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a State Level Technical Event – Technotsav-2K18 organized by Sau. Sundarbai Manik Adsul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33BD87A" w14:textId="2DFD8A8D" w:rsidR="000C0C3E" w:rsidRPr="00A35044" w:rsidRDefault="000C0C3E" w:rsidP="00A35044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A35044">
        <w:rPr>
          <w:color w:val="000000" w:themeColor="text1"/>
          <w:spacing w:val="20"/>
          <w:sz w:val="18"/>
          <w:szCs w:val="18"/>
        </w:rPr>
        <w:t>Wrote articles for college magazine–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 </w:t>
      </w:r>
      <w:r w:rsidRPr="00A35044">
        <w:rPr>
          <w:color w:val="000000" w:themeColor="text1"/>
          <w:spacing w:val="20"/>
          <w:sz w:val="18"/>
          <w:szCs w:val="18"/>
        </w:rPr>
        <w:t>CLI-GUI-VUI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Cloud Gaming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Data Security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Differentiate AI, ML &amp; DL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Photon Computing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Computing</w:t>
      </w:r>
      <w:r w:rsidR="00D34E25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Neural Network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CPU wars</w:t>
      </w:r>
      <w:r w:rsidR="00347755" w:rsidRPr="00A35044">
        <w:rPr>
          <w:color w:val="000000" w:themeColor="text1"/>
          <w:spacing w:val="20"/>
          <w:sz w:val="18"/>
          <w:szCs w:val="18"/>
        </w:rPr>
        <w:t>, The era of RTX graphics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evolution of mankind v2.0</w:t>
      </w:r>
    </w:p>
    <w:sectPr w:rsidR="000C0C3E" w:rsidRPr="00A35044" w:rsidSect="000E4DFD">
      <w:headerReference w:type="default" r:id="rId19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56569" w14:textId="77777777" w:rsidR="00DD6AC8" w:rsidRDefault="00DD6AC8" w:rsidP="000C45FF">
      <w:r>
        <w:separator/>
      </w:r>
    </w:p>
  </w:endnote>
  <w:endnote w:type="continuationSeparator" w:id="0">
    <w:p w14:paraId="75ED42A1" w14:textId="77777777" w:rsidR="00DD6AC8" w:rsidRDefault="00DD6AC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61DEF6" w14:textId="77777777" w:rsidR="00DD6AC8" w:rsidRDefault="00DD6AC8" w:rsidP="000C45FF">
      <w:r>
        <w:separator/>
      </w:r>
    </w:p>
  </w:footnote>
  <w:footnote w:type="continuationSeparator" w:id="0">
    <w:p w14:paraId="16259646" w14:textId="77777777" w:rsidR="00DD6AC8" w:rsidRDefault="00DD6AC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25pt;height:11.25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2A66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6534F"/>
    <w:rsid w:val="00180329"/>
    <w:rsid w:val="00180E6B"/>
    <w:rsid w:val="0019001F"/>
    <w:rsid w:val="00191090"/>
    <w:rsid w:val="001A74A5"/>
    <w:rsid w:val="001B2ABD"/>
    <w:rsid w:val="001B2F52"/>
    <w:rsid w:val="001B3690"/>
    <w:rsid w:val="001C68CD"/>
    <w:rsid w:val="001E0391"/>
    <w:rsid w:val="001E1759"/>
    <w:rsid w:val="001F1ECC"/>
    <w:rsid w:val="00211F97"/>
    <w:rsid w:val="002321FE"/>
    <w:rsid w:val="00232CD3"/>
    <w:rsid w:val="002400EB"/>
    <w:rsid w:val="0024016B"/>
    <w:rsid w:val="00247351"/>
    <w:rsid w:val="00247706"/>
    <w:rsid w:val="00247918"/>
    <w:rsid w:val="00251948"/>
    <w:rsid w:val="00256CF7"/>
    <w:rsid w:val="00261DCE"/>
    <w:rsid w:val="002656F4"/>
    <w:rsid w:val="00274E94"/>
    <w:rsid w:val="00275390"/>
    <w:rsid w:val="002871F9"/>
    <w:rsid w:val="002B44C2"/>
    <w:rsid w:val="002B5CDE"/>
    <w:rsid w:val="002B6D9F"/>
    <w:rsid w:val="002C6ABE"/>
    <w:rsid w:val="002F1937"/>
    <w:rsid w:val="0030481B"/>
    <w:rsid w:val="00322A48"/>
    <w:rsid w:val="003230E5"/>
    <w:rsid w:val="00347755"/>
    <w:rsid w:val="00362B58"/>
    <w:rsid w:val="0037121F"/>
    <w:rsid w:val="003848DA"/>
    <w:rsid w:val="00390550"/>
    <w:rsid w:val="003939FA"/>
    <w:rsid w:val="003C1A4C"/>
    <w:rsid w:val="003C713D"/>
    <w:rsid w:val="003C7B41"/>
    <w:rsid w:val="003D78FD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A42FF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330E0"/>
    <w:rsid w:val="005400E2"/>
    <w:rsid w:val="00560D04"/>
    <w:rsid w:val="00595636"/>
    <w:rsid w:val="00595EAE"/>
    <w:rsid w:val="00597C2C"/>
    <w:rsid w:val="00597F0E"/>
    <w:rsid w:val="005A5B7E"/>
    <w:rsid w:val="005B14FE"/>
    <w:rsid w:val="005C3435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0F4"/>
    <w:rsid w:val="006E19E7"/>
    <w:rsid w:val="006E2798"/>
    <w:rsid w:val="006E39F9"/>
    <w:rsid w:val="00700979"/>
    <w:rsid w:val="00707083"/>
    <w:rsid w:val="00715FCB"/>
    <w:rsid w:val="007204C3"/>
    <w:rsid w:val="0072401D"/>
    <w:rsid w:val="0072689A"/>
    <w:rsid w:val="00733F2D"/>
    <w:rsid w:val="00735F89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7E5B78"/>
    <w:rsid w:val="00802CA0"/>
    <w:rsid w:val="00825D86"/>
    <w:rsid w:val="00826B67"/>
    <w:rsid w:val="00835780"/>
    <w:rsid w:val="00860FCE"/>
    <w:rsid w:val="008749D8"/>
    <w:rsid w:val="008A5892"/>
    <w:rsid w:val="008B2244"/>
    <w:rsid w:val="008B6372"/>
    <w:rsid w:val="008C4AFD"/>
    <w:rsid w:val="008C5891"/>
    <w:rsid w:val="008C79DF"/>
    <w:rsid w:val="008D649D"/>
    <w:rsid w:val="008F4918"/>
    <w:rsid w:val="0091719E"/>
    <w:rsid w:val="00960064"/>
    <w:rsid w:val="00963811"/>
    <w:rsid w:val="009A2A71"/>
    <w:rsid w:val="009B4836"/>
    <w:rsid w:val="009B70FB"/>
    <w:rsid w:val="009C0CCB"/>
    <w:rsid w:val="009D45C4"/>
    <w:rsid w:val="009E37F3"/>
    <w:rsid w:val="009E732E"/>
    <w:rsid w:val="00A2118D"/>
    <w:rsid w:val="00A34BE3"/>
    <w:rsid w:val="00A34C19"/>
    <w:rsid w:val="00A35044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3003E"/>
    <w:rsid w:val="00B34015"/>
    <w:rsid w:val="00B41145"/>
    <w:rsid w:val="00B412A4"/>
    <w:rsid w:val="00B4420F"/>
    <w:rsid w:val="00B4445A"/>
    <w:rsid w:val="00B44BB4"/>
    <w:rsid w:val="00B51377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5AC2"/>
    <w:rsid w:val="00C16C13"/>
    <w:rsid w:val="00C2047F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25F6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4E25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74269"/>
    <w:rsid w:val="00D87017"/>
    <w:rsid w:val="00DB60A9"/>
    <w:rsid w:val="00DD172A"/>
    <w:rsid w:val="00DD3AC1"/>
    <w:rsid w:val="00DD5D80"/>
    <w:rsid w:val="00DD6AC8"/>
    <w:rsid w:val="00DE4EB9"/>
    <w:rsid w:val="00DE5114"/>
    <w:rsid w:val="00E06FD4"/>
    <w:rsid w:val="00E25A26"/>
    <w:rsid w:val="00E40E1A"/>
    <w:rsid w:val="00E41402"/>
    <w:rsid w:val="00E4381A"/>
    <w:rsid w:val="00E55D74"/>
    <w:rsid w:val="00E64D40"/>
    <w:rsid w:val="00E74889"/>
    <w:rsid w:val="00E756C3"/>
    <w:rsid w:val="00E84514"/>
    <w:rsid w:val="00E84B10"/>
    <w:rsid w:val="00E87990"/>
    <w:rsid w:val="00E918F6"/>
    <w:rsid w:val="00E93AD5"/>
    <w:rsid w:val="00EC5B95"/>
    <w:rsid w:val="00EC72BA"/>
    <w:rsid w:val="00ED4C18"/>
    <w:rsid w:val="00EE7089"/>
    <w:rsid w:val="00EF4404"/>
    <w:rsid w:val="00EF5E12"/>
    <w:rsid w:val="00F114D4"/>
    <w:rsid w:val="00F2414D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1F8E"/>
    <w:rsid w:val="00F65152"/>
    <w:rsid w:val="00F66DA9"/>
    <w:rsid w:val="00F773FE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hyperlink" Target="https://ajv009.github.io/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yperlink" Target="https://www.kaggle.com/xeonaj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ster.io/alphons-jaimo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in.linkedin.com/in/alphons-jaimon" TargetMode="Externa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v009.github.io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17649"/>
    <w:rsid w:val="002E7BDB"/>
    <w:rsid w:val="003066BD"/>
    <w:rsid w:val="00310184"/>
    <w:rsid w:val="00312997"/>
    <w:rsid w:val="003462EF"/>
    <w:rsid w:val="003900B5"/>
    <w:rsid w:val="003E4BC6"/>
    <w:rsid w:val="00406CAE"/>
    <w:rsid w:val="00463222"/>
    <w:rsid w:val="004D2450"/>
    <w:rsid w:val="004F6087"/>
    <w:rsid w:val="00502198"/>
    <w:rsid w:val="00663000"/>
    <w:rsid w:val="0067784C"/>
    <w:rsid w:val="00691B20"/>
    <w:rsid w:val="00723DE0"/>
    <w:rsid w:val="00777173"/>
    <w:rsid w:val="007E39D0"/>
    <w:rsid w:val="00843BE3"/>
    <w:rsid w:val="008813D8"/>
    <w:rsid w:val="0088420B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61837"/>
    <w:rsid w:val="00ED6E34"/>
    <w:rsid w:val="00F05303"/>
    <w:rsid w:val="00F56489"/>
    <w:rsid w:val="00F96CA9"/>
    <w:rsid w:val="00FC2B5F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FC419D-4687-4556-AB0F-B137D51146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880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2020-07-20T06:49:00Z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